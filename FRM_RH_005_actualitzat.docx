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98" w:type="dxa"/>
        <w:tblInd w:w="-15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"/>
        <w:gridCol w:w="1629"/>
        <w:gridCol w:w="2496"/>
        <w:gridCol w:w="64"/>
        <w:gridCol w:w="766"/>
        <w:gridCol w:w="1346"/>
        <w:gridCol w:w="2814"/>
        <w:gridCol w:w="210"/>
      </w:tblGrid>
      <w:tr w:rsidR="004E0CF6" w:rsidRPr="008D7220" w14:paraId="7162672D" w14:textId="77777777" w:rsidTr="00922AA9">
        <w:trPr>
          <w:gridAfter w:val="1"/>
          <w:wAfter w:w="209" w:type="dxa"/>
          <w:cantSplit/>
          <w:trHeight w:val="287"/>
        </w:trPr>
        <w:tc>
          <w:tcPr>
            <w:tcW w:w="9259" w:type="dxa"/>
            <w:gridSpan w:val="7"/>
            <w:tcBorders>
              <w:top w:val="single" w:sz="12" w:space="0" w:color="FFFFFF"/>
              <w:left w:val="single" w:sz="12" w:space="0" w:color="FFFFFF"/>
              <w:bottom w:val="single" w:sz="18" w:space="0" w:color="auto"/>
              <w:right w:val="single" w:sz="12" w:space="0" w:color="FFFFFF"/>
            </w:tcBorders>
          </w:tcPr>
          <w:p w14:paraId="7162672C" w14:textId="23B0476F" w:rsidR="004E0CF6" w:rsidRDefault="004E0CF6">
            <w:pPr>
              <w:pStyle w:val="Ttol1"/>
            </w:pPr>
            <w:r>
              <w:t>Sol·licitud</w:t>
            </w:r>
            <w:r w:rsidR="009463AD">
              <w:t xml:space="preserve"> de permís o llicència (cos de B</w:t>
            </w:r>
            <w:r>
              <w:t xml:space="preserve">ombers) </w:t>
            </w:r>
          </w:p>
        </w:tc>
      </w:tr>
      <w:tr w:rsidR="004E0CF6" w:rsidRPr="008D7220" w14:paraId="7162672F" w14:textId="77777777" w:rsidTr="00922AA9">
        <w:trPr>
          <w:gridAfter w:val="1"/>
          <w:wAfter w:w="209" w:type="dxa"/>
          <w:cantSplit/>
          <w:trHeight w:val="302"/>
        </w:trPr>
        <w:tc>
          <w:tcPr>
            <w:tcW w:w="9259" w:type="dxa"/>
            <w:gridSpan w:val="7"/>
            <w:tcBorders>
              <w:top w:val="single" w:sz="18" w:space="0" w:color="auto"/>
              <w:left w:val="single" w:sz="12" w:space="0" w:color="FFFFFF"/>
              <w:bottom w:val="single" w:sz="12" w:space="0" w:color="auto"/>
              <w:right w:val="single" w:sz="12" w:space="0" w:color="FFFFFF"/>
            </w:tcBorders>
          </w:tcPr>
          <w:p w14:paraId="7162672E" w14:textId="77777777" w:rsidR="004E0CF6" w:rsidRDefault="004E0CF6">
            <w:pPr>
              <w:pStyle w:val="Ttol2"/>
            </w:pPr>
            <w:r>
              <w:t>Dades personals</w:t>
            </w:r>
          </w:p>
        </w:tc>
      </w:tr>
      <w:tr w:rsidR="004E0CF6" w:rsidRPr="008D7220" w14:paraId="71626733" w14:textId="77777777" w:rsidTr="00922AA9">
        <w:trPr>
          <w:gridAfter w:val="1"/>
          <w:wAfter w:w="209" w:type="dxa"/>
          <w:cantSplit/>
          <w:trHeight w:val="188"/>
        </w:trPr>
        <w:tc>
          <w:tcPr>
            <w:tcW w:w="4348" w:type="dxa"/>
            <w:gridSpan w:val="4"/>
            <w:tcBorders>
              <w:top w:val="single" w:sz="12" w:space="0" w:color="auto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71626730" w14:textId="77777777" w:rsidR="004E0CF6" w:rsidRDefault="004E0CF6">
            <w:pPr>
              <w:pStyle w:val="Epgraf"/>
              <w:spacing w:before="20"/>
              <w:rPr>
                <w:sz w:val="20"/>
              </w:rPr>
            </w:pPr>
            <w:r>
              <w:t>Nom i cognoms</w:t>
            </w:r>
          </w:p>
        </w:tc>
        <w:tc>
          <w:tcPr>
            <w:tcW w:w="2106" w:type="dxa"/>
            <w:gridSpan w:val="2"/>
            <w:tcBorders>
              <w:top w:val="single" w:sz="12" w:space="0" w:color="auto"/>
              <w:left w:val="nil"/>
              <w:bottom w:val="single" w:sz="12" w:space="0" w:color="FFFFFF"/>
              <w:right w:val="single" w:sz="12" w:space="0" w:color="FFFFFF"/>
            </w:tcBorders>
          </w:tcPr>
          <w:p w14:paraId="71626731" w14:textId="77777777" w:rsidR="004E0CF6" w:rsidRDefault="004E0CF6">
            <w:pPr>
              <w:pStyle w:val="Epgraf"/>
              <w:spacing w:before="20"/>
            </w:pPr>
            <w:r>
              <w:t>NIF</w:t>
            </w:r>
          </w:p>
        </w:tc>
        <w:tc>
          <w:tcPr>
            <w:tcW w:w="2805" w:type="dxa"/>
            <w:tcBorders>
              <w:top w:val="single" w:sz="12" w:space="0" w:color="auto"/>
              <w:left w:val="nil"/>
              <w:bottom w:val="single" w:sz="12" w:space="0" w:color="FFFFFF"/>
              <w:right w:val="single" w:sz="12" w:space="0" w:color="FFFFFF"/>
            </w:tcBorders>
          </w:tcPr>
          <w:p w14:paraId="71626732" w14:textId="08B721CB" w:rsidR="004E0CF6" w:rsidRDefault="004E0CF6">
            <w:pPr>
              <w:pStyle w:val="Epgraf"/>
              <w:spacing w:before="20"/>
            </w:pPr>
            <w:r>
              <w:t xml:space="preserve">Codi </w:t>
            </w:r>
            <w:r w:rsidR="00237E69">
              <w:t>de</w:t>
            </w:r>
            <w:r>
              <w:t xml:space="preserve"> bomber</w:t>
            </w:r>
          </w:p>
        </w:tc>
      </w:tr>
      <w:tr w:rsidR="004E0CF6" w:rsidRPr="008D7220" w14:paraId="71626737" w14:textId="77777777" w:rsidTr="00922AA9">
        <w:trPr>
          <w:gridAfter w:val="1"/>
          <w:wAfter w:w="209" w:type="dxa"/>
          <w:cantSplit/>
          <w:trHeight w:val="260"/>
        </w:trPr>
        <w:tc>
          <w:tcPr>
            <w:tcW w:w="4348" w:type="dxa"/>
            <w:gridSpan w:val="4"/>
            <w:tcBorders>
              <w:top w:val="single" w:sz="12" w:space="0" w:color="FFFFFF"/>
              <w:left w:val="single" w:sz="12" w:space="0" w:color="FFFFFF"/>
              <w:bottom w:val="single" w:sz="2" w:space="0" w:color="000000"/>
              <w:right w:val="single" w:sz="12" w:space="0" w:color="FFFFFF"/>
            </w:tcBorders>
          </w:tcPr>
          <w:p w14:paraId="71626734" w14:textId="577F3F15" w:rsidR="004E0CF6" w:rsidRDefault="004E0CF6" w:rsidP="00DA3D7A">
            <w:pPr>
              <w:pStyle w:val="Resposta"/>
            </w:pPr>
            <w: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DA3D7A">
              <w:t> </w:t>
            </w:r>
            <w:r w:rsidR="00DA3D7A">
              <w:t> </w:t>
            </w:r>
            <w:r w:rsidR="00DA3D7A">
              <w:t> </w:t>
            </w:r>
            <w:r w:rsidR="00DA3D7A">
              <w:t> </w:t>
            </w:r>
            <w:r w:rsidR="00DA3D7A">
              <w:t> </w:t>
            </w:r>
            <w:r>
              <w:fldChar w:fldCharType="end"/>
            </w:r>
          </w:p>
        </w:tc>
        <w:tc>
          <w:tcPr>
            <w:tcW w:w="2106" w:type="dxa"/>
            <w:gridSpan w:val="2"/>
            <w:tcBorders>
              <w:top w:val="single" w:sz="12" w:space="0" w:color="FFFFFF"/>
              <w:left w:val="nil"/>
              <w:bottom w:val="single" w:sz="2" w:space="0" w:color="000000"/>
              <w:right w:val="single" w:sz="12" w:space="0" w:color="FFFFFF"/>
            </w:tcBorders>
          </w:tcPr>
          <w:p w14:paraId="71626735" w14:textId="76B19944" w:rsidR="004E0CF6" w:rsidRDefault="004E0CF6" w:rsidP="00DA3D7A">
            <w:pPr>
              <w:pStyle w:val="Resposta"/>
            </w:pPr>
            <w: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DA3D7A">
              <w:t> </w:t>
            </w:r>
            <w:r w:rsidR="00DA3D7A">
              <w:t> </w:t>
            </w:r>
            <w:r w:rsidR="00DA3D7A">
              <w:t> </w:t>
            </w:r>
            <w:r w:rsidR="00DA3D7A">
              <w:t> </w:t>
            </w:r>
            <w:r w:rsidR="00DA3D7A">
              <w:t> </w:t>
            </w:r>
            <w:r>
              <w:fldChar w:fldCharType="end"/>
            </w:r>
          </w:p>
        </w:tc>
        <w:tc>
          <w:tcPr>
            <w:tcW w:w="2805" w:type="dxa"/>
            <w:tcBorders>
              <w:top w:val="single" w:sz="12" w:space="0" w:color="FFFFFF"/>
              <w:left w:val="nil"/>
              <w:bottom w:val="single" w:sz="2" w:space="0" w:color="000000"/>
              <w:right w:val="single" w:sz="12" w:space="0" w:color="FFFFFF"/>
            </w:tcBorders>
          </w:tcPr>
          <w:p w14:paraId="71626736" w14:textId="57744982" w:rsidR="004E0CF6" w:rsidRDefault="004E0CF6" w:rsidP="00DA3D7A">
            <w:pPr>
              <w:pStyle w:val="Resposta"/>
            </w:pPr>
            <w: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DA3D7A">
              <w:t> </w:t>
            </w:r>
            <w:r w:rsidR="00DA3D7A">
              <w:t> </w:t>
            </w:r>
            <w:r w:rsidR="00DA3D7A">
              <w:t> </w:t>
            </w:r>
            <w:r w:rsidR="00DA3D7A">
              <w:t> </w:t>
            </w:r>
            <w:r w:rsidR="00DA3D7A">
              <w:t> </w:t>
            </w:r>
            <w:r>
              <w:fldChar w:fldCharType="end"/>
            </w:r>
          </w:p>
        </w:tc>
      </w:tr>
      <w:tr w:rsidR="004E0CF6" w:rsidRPr="008D7220" w14:paraId="71626739" w14:textId="77777777" w:rsidTr="00922AA9">
        <w:trPr>
          <w:gridAfter w:val="1"/>
          <w:wAfter w:w="209" w:type="dxa"/>
          <w:cantSplit/>
          <w:trHeight w:val="188"/>
        </w:trPr>
        <w:tc>
          <w:tcPr>
            <w:tcW w:w="9259" w:type="dxa"/>
            <w:gridSpan w:val="7"/>
            <w:tcBorders>
              <w:top w:val="single" w:sz="4" w:space="0" w:color="auto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71626738" w14:textId="77777777" w:rsidR="004E0CF6" w:rsidRDefault="004E0CF6" w:rsidP="00AE4F1D">
            <w:pPr>
              <w:pStyle w:val="Epgraf"/>
              <w:tabs>
                <w:tab w:val="left" w:pos="3570"/>
                <w:tab w:val="left" w:pos="7080"/>
              </w:tabs>
              <w:spacing w:before="20"/>
            </w:pPr>
            <w:r>
              <w:t>Vinculació administrativa</w:t>
            </w:r>
            <w:r>
              <w:tab/>
              <w:t xml:space="preserve"> Núm. de telèfon</w:t>
            </w:r>
            <w:r w:rsidR="00C745BB">
              <w:t xml:space="preserve"> mòbil</w:t>
            </w:r>
            <w:r>
              <w:t xml:space="preserve"> </w:t>
            </w:r>
            <w:r w:rsidR="00C745BB">
              <w:t xml:space="preserve">                            Adreça electrònica</w:t>
            </w:r>
          </w:p>
        </w:tc>
      </w:tr>
      <w:tr w:rsidR="004E0CF6" w:rsidRPr="008D7220" w14:paraId="7162673C" w14:textId="77777777" w:rsidTr="00922AA9">
        <w:trPr>
          <w:gridAfter w:val="1"/>
          <w:wAfter w:w="209" w:type="dxa"/>
          <w:cantSplit/>
          <w:trHeight w:val="244"/>
        </w:trPr>
        <w:tc>
          <w:tcPr>
            <w:tcW w:w="179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2" w:space="0" w:color="auto"/>
              <w:right w:val="single" w:sz="12" w:space="0" w:color="FFFFFF"/>
            </w:tcBorders>
          </w:tcPr>
          <w:p w14:paraId="7162673A" w14:textId="736BD052" w:rsidR="004E0CF6" w:rsidRDefault="004E0CF6">
            <w:pPr>
              <w:pStyle w:val="Epgraf"/>
            </w:pPr>
            <w: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0" w:name="Casilla1"/>
            <w:r>
              <w:instrText xml:space="preserve"> FORMCHECKBOX </w:instrText>
            </w:r>
            <w:r w:rsidR="009C16C4">
              <w:fldChar w:fldCharType="separate"/>
            </w:r>
            <w:r>
              <w:fldChar w:fldCharType="end"/>
            </w:r>
            <w:bookmarkEnd w:id="0"/>
            <w:r>
              <w:t xml:space="preserve"> Funcionari</w:t>
            </w:r>
          </w:p>
        </w:tc>
        <w:tc>
          <w:tcPr>
            <w:tcW w:w="7463" w:type="dxa"/>
            <w:gridSpan w:val="5"/>
            <w:tcBorders>
              <w:top w:val="single" w:sz="12" w:space="0" w:color="FFFFFF"/>
              <w:left w:val="nil"/>
              <w:bottom w:val="single" w:sz="2" w:space="0" w:color="auto"/>
              <w:right w:val="single" w:sz="12" w:space="0" w:color="FFFFFF"/>
            </w:tcBorders>
          </w:tcPr>
          <w:p w14:paraId="7162673B" w14:textId="72325C3C" w:rsidR="004E0CF6" w:rsidRDefault="004E0CF6" w:rsidP="000256D2">
            <w:pPr>
              <w:pStyle w:val="Epgraf"/>
              <w:tabs>
                <w:tab w:val="left" w:pos="1830"/>
                <w:tab w:val="left" w:pos="5280"/>
              </w:tabs>
              <w:ind w:left="76"/>
            </w:pPr>
            <w: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asilla2"/>
            <w:r>
              <w:instrText xml:space="preserve"> FORMCHECKBOX </w:instrText>
            </w:r>
            <w:r w:rsidR="009C16C4">
              <w:fldChar w:fldCharType="separate"/>
            </w:r>
            <w:r>
              <w:fldChar w:fldCharType="end"/>
            </w:r>
            <w:bookmarkEnd w:id="1"/>
            <w:r>
              <w:t xml:space="preserve"> Interí</w:t>
            </w:r>
            <w:r>
              <w:tab/>
              <w:t xml:space="preserve">  </w:t>
            </w:r>
            <w: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771A4B">
              <w:rPr>
                <w:noProof/>
              </w:rPr>
              <w:t> </w:t>
            </w:r>
            <w:r w:rsidR="00771A4B">
              <w:rPr>
                <w:noProof/>
              </w:rPr>
              <w:t> </w:t>
            </w:r>
            <w:r w:rsidR="00771A4B">
              <w:rPr>
                <w:noProof/>
              </w:rPr>
              <w:t> </w:t>
            </w:r>
            <w:r w:rsidR="00771A4B">
              <w:rPr>
                <w:noProof/>
              </w:rPr>
              <w:t> </w:t>
            </w:r>
            <w:r w:rsidR="00771A4B">
              <w:rPr>
                <w:noProof/>
              </w:rPr>
              <w:t> </w:t>
            </w:r>
            <w:r>
              <w:fldChar w:fldCharType="end"/>
            </w:r>
            <w:r w:rsidR="00C745BB">
              <w:t xml:space="preserve">                                                       </w:t>
            </w:r>
            <w:r w:rsidR="00C745BB"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r w:rsidR="00C745BB">
              <w:instrText xml:space="preserve"> FORMTEXT </w:instrText>
            </w:r>
            <w:r w:rsidR="00C745BB">
              <w:fldChar w:fldCharType="separate"/>
            </w:r>
            <w:r w:rsidR="00771A4B">
              <w:rPr>
                <w:noProof/>
              </w:rPr>
              <w:t> </w:t>
            </w:r>
            <w:r w:rsidR="00771A4B">
              <w:rPr>
                <w:noProof/>
              </w:rPr>
              <w:t> </w:t>
            </w:r>
            <w:r w:rsidR="00771A4B">
              <w:rPr>
                <w:noProof/>
              </w:rPr>
              <w:t> </w:t>
            </w:r>
            <w:r w:rsidR="00771A4B">
              <w:rPr>
                <w:noProof/>
              </w:rPr>
              <w:t> </w:t>
            </w:r>
            <w:r w:rsidR="00771A4B">
              <w:rPr>
                <w:noProof/>
              </w:rPr>
              <w:t> </w:t>
            </w:r>
            <w:r w:rsidR="00C745BB">
              <w:fldChar w:fldCharType="end"/>
            </w:r>
          </w:p>
        </w:tc>
      </w:tr>
      <w:tr w:rsidR="004E0CF6" w:rsidRPr="008D7220" w14:paraId="7162673E" w14:textId="77777777" w:rsidTr="00922AA9">
        <w:trPr>
          <w:gridAfter w:val="1"/>
          <w:wAfter w:w="209" w:type="dxa"/>
          <w:cantSplit/>
          <w:trHeight w:val="188"/>
        </w:trPr>
        <w:tc>
          <w:tcPr>
            <w:tcW w:w="9259" w:type="dxa"/>
            <w:gridSpan w:val="7"/>
            <w:tcBorders>
              <w:top w:val="single" w:sz="2" w:space="0" w:color="auto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7162673D" w14:textId="77777777" w:rsidR="004E0CF6" w:rsidRDefault="004E0CF6">
            <w:pPr>
              <w:pStyle w:val="Epgraf"/>
              <w:spacing w:before="20"/>
            </w:pPr>
            <w:r>
              <w:t>Parc</w:t>
            </w:r>
          </w:p>
        </w:tc>
      </w:tr>
      <w:tr w:rsidR="004E0CF6" w:rsidRPr="008D7220" w14:paraId="71626740" w14:textId="77777777" w:rsidTr="00922AA9">
        <w:trPr>
          <w:gridAfter w:val="1"/>
          <w:wAfter w:w="209" w:type="dxa"/>
          <w:cantSplit/>
          <w:trHeight w:val="244"/>
        </w:trPr>
        <w:tc>
          <w:tcPr>
            <w:tcW w:w="9259" w:type="dxa"/>
            <w:gridSpan w:val="7"/>
            <w:tcBorders>
              <w:top w:val="single" w:sz="12" w:space="0" w:color="FFFFFF"/>
              <w:left w:val="single" w:sz="12" w:space="0" w:color="FFFFFF"/>
              <w:bottom w:val="single" w:sz="12" w:space="0" w:color="auto"/>
              <w:right w:val="single" w:sz="12" w:space="0" w:color="FFFFFF"/>
            </w:tcBorders>
          </w:tcPr>
          <w:p w14:paraId="7162673F" w14:textId="30912678" w:rsidR="004E0CF6" w:rsidRDefault="004E0CF6" w:rsidP="00DA3D7A">
            <w:pPr>
              <w:pStyle w:val="Resposta"/>
            </w:pPr>
            <w: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DA3D7A">
              <w:t> </w:t>
            </w:r>
            <w:r w:rsidR="00DA3D7A">
              <w:t> </w:t>
            </w:r>
            <w:r w:rsidR="00DA3D7A">
              <w:t> </w:t>
            </w:r>
            <w:r w:rsidR="00DA3D7A">
              <w:t> </w:t>
            </w:r>
            <w:r w:rsidR="00DA3D7A">
              <w:t> </w:t>
            </w:r>
            <w:r>
              <w:fldChar w:fldCharType="end"/>
            </w:r>
          </w:p>
        </w:tc>
      </w:tr>
      <w:tr w:rsidR="004E0CF6" w:rsidRPr="008D7220" w14:paraId="71626742" w14:textId="77777777" w:rsidTr="00922AA9">
        <w:trPr>
          <w:gridAfter w:val="1"/>
          <w:wAfter w:w="209" w:type="dxa"/>
          <w:cantSplit/>
          <w:trHeight w:val="317"/>
        </w:trPr>
        <w:tc>
          <w:tcPr>
            <w:tcW w:w="9259" w:type="dxa"/>
            <w:gridSpan w:val="7"/>
            <w:tcBorders>
              <w:top w:val="single" w:sz="12" w:space="0" w:color="auto"/>
              <w:left w:val="single" w:sz="12" w:space="0" w:color="FFFFFF"/>
              <w:bottom w:val="single" w:sz="12" w:space="0" w:color="auto"/>
              <w:right w:val="single" w:sz="12" w:space="0" w:color="FFFFFF"/>
            </w:tcBorders>
          </w:tcPr>
          <w:p w14:paraId="71626741" w14:textId="77777777" w:rsidR="004E0CF6" w:rsidRDefault="004E0CF6">
            <w:pPr>
              <w:pStyle w:val="Ttol2"/>
            </w:pPr>
            <w:r>
              <w:t>Sol·licitud</w:t>
            </w:r>
          </w:p>
        </w:tc>
      </w:tr>
      <w:tr w:rsidR="004E0CF6" w:rsidRPr="008D7220" w14:paraId="71626744" w14:textId="77777777" w:rsidTr="00922AA9">
        <w:trPr>
          <w:gridAfter w:val="1"/>
          <w:wAfter w:w="209" w:type="dxa"/>
          <w:cantSplit/>
          <w:trHeight w:val="188"/>
        </w:trPr>
        <w:tc>
          <w:tcPr>
            <w:tcW w:w="9259" w:type="dxa"/>
            <w:gridSpan w:val="7"/>
            <w:tcBorders>
              <w:top w:val="single" w:sz="12" w:space="0" w:color="auto"/>
              <w:left w:val="single" w:sz="12" w:space="0" w:color="FFFFFF"/>
              <w:right w:val="single" w:sz="12" w:space="0" w:color="FFFFFF"/>
            </w:tcBorders>
          </w:tcPr>
          <w:p w14:paraId="71626743" w14:textId="77777777" w:rsidR="004E0CF6" w:rsidRDefault="004E0CF6">
            <w:pPr>
              <w:pStyle w:val="Epgraf"/>
              <w:spacing w:before="20"/>
            </w:pPr>
            <w:r>
              <w:rPr>
                <w:b/>
              </w:rPr>
              <w:t>Permís</w:t>
            </w:r>
          </w:p>
        </w:tc>
      </w:tr>
      <w:tr w:rsidR="004E0CF6" w:rsidRPr="008D7220" w14:paraId="7162675D" w14:textId="77777777" w:rsidTr="00922AA9">
        <w:trPr>
          <w:gridAfter w:val="1"/>
          <w:wAfter w:w="209" w:type="dxa"/>
          <w:cantSplit/>
          <w:trHeight w:val="2512"/>
        </w:trPr>
        <w:tc>
          <w:tcPr>
            <w:tcW w:w="4284" w:type="dxa"/>
            <w:gridSpan w:val="3"/>
            <w:tcBorders>
              <w:left w:val="single" w:sz="12" w:space="0" w:color="FFFFFF"/>
              <w:bottom w:val="single" w:sz="2" w:space="0" w:color="000000"/>
              <w:right w:val="single" w:sz="12" w:space="0" w:color="FFFFFF"/>
            </w:tcBorders>
          </w:tcPr>
          <w:p w14:paraId="71626745" w14:textId="77777777" w:rsidR="004E0CF6" w:rsidRDefault="004E0CF6">
            <w:pPr>
              <w:pStyle w:val="Epgraf"/>
              <w:ind w:left="227" w:hanging="227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asilla5"/>
            <w:r>
              <w:instrText xml:space="preserve"> FORMCHECKBOX </w:instrText>
            </w:r>
            <w:r w:rsidR="009C16C4">
              <w:fldChar w:fldCharType="separate"/>
            </w:r>
            <w:r>
              <w:fldChar w:fldCharType="end"/>
            </w:r>
            <w:bookmarkEnd w:id="2"/>
            <w:r>
              <w:t xml:space="preserve"> Per assumptes personals</w:t>
            </w:r>
          </w:p>
          <w:p w14:paraId="71626746" w14:textId="77777777" w:rsidR="004E0CF6" w:rsidRDefault="004E0CF6">
            <w:pPr>
              <w:pStyle w:val="Epgraf"/>
              <w:ind w:left="227" w:hanging="227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9C16C4">
              <w:fldChar w:fldCharType="separate"/>
            </w:r>
            <w:r>
              <w:fldChar w:fldCharType="end"/>
            </w:r>
            <w:r>
              <w:t xml:space="preserve"> Per dies addicionals d'assumptes personals per compliment de triennis</w:t>
            </w:r>
          </w:p>
          <w:p w14:paraId="71626747" w14:textId="7DCF9F14" w:rsidR="004E0CF6" w:rsidRDefault="004E0CF6" w:rsidP="00AE4F1D">
            <w:pPr>
              <w:pStyle w:val="Epgraf"/>
              <w:ind w:left="227" w:hanging="227"/>
            </w:pPr>
            <w:r>
              <w:fldChar w:fldCharType="begin">
                <w:ffData>
                  <w:name w:val="Casilla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9C16C4">
              <w:fldChar w:fldCharType="separate"/>
            </w:r>
            <w:r>
              <w:fldChar w:fldCharType="end"/>
            </w:r>
            <w:r>
              <w:t xml:space="preserve"> Per deures inexcusables</w:t>
            </w:r>
          </w:p>
          <w:p w14:paraId="71626748" w14:textId="77777777" w:rsidR="004E0CF6" w:rsidRDefault="004E0CF6">
            <w:pPr>
              <w:pStyle w:val="Epgraf"/>
              <w:ind w:left="227" w:hanging="227"/>
            </w:pPr>
            <w:r>
              <w:fldChar w:fldCharType="begin">
                <w:ffData>
                  <w:name w:val="Casilla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asilla6"/>
            <w:r>
              <w:instrText xml:space="preserve"> FORMCHECKBOX </w:instrText>
            </w:r>
            <w:r w:rsidR="009C16C4">
              <w:fldChar w:fldCharType="separate"/>
            </w:r>
            <w:r>
              <w:fldChar w:fldCharType="end"/>
            </w:r>
            <w:bookmarkEnd w:id="3"/>
            <w:r>
              <w:t xml:space="preserve"> Per trasllat de domicili</w:t>
            </w:r>
          </w:p>
          <w:p w14:paraId="71626749" w14:textId="77777777" w:rsidR="004E0CF6" w:rsidRDefault="004E0CF6">
            <w:pPr>
              <w:pStyle w:val="Epgraf"/>
              <w:ind w:left="227" w:hanging="227"/>
            </w:pPr>
            <w:r>
              <w:fldChar w:fldCharType="begin">
                <w:ffData>
                  <w:name w:val="Casilla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asilla7"/>
            <w:r>
              <w:instrText xml:space="preserve"> FORMCHECKBOX </w:instrText>
            </w:r>
            <w:r w:rsidR="009C16C4">
              <w:fldChar w:fldCharType="separate"/>
            </w:r>
            <w:r>
              <w:fldChar w:fldCharType="end"/>
            </w:r>
            <w:bookmarkEnd w:id="4"/>
            <w:r>
              <w:t xml:space="preserve"> Per assistir a exàmens finals e</w:t>
            </w:r>
            <w:r w:rsidR="00360240">
              <w:t xml:space="preserve">n centres oficials o             </w:t>
            </w:r>
            <w:r>
              <w:t xml:space="preserve"> per altres proves definitives d’avaluació</w:t>
            </w:r>
            <w:r w:rsidR="00360240">
              <w:t>.</w:t>
            </w:r>
          </w:p>
          <w:p w14:paraId="7162674A" w14:textId="24DC8EFB" w:rsidR="004E0CF6" w:rsidRDefault="004E0CF6" w:rsidP="00AE4F1D">
            <w:pPr>
              <w:pStyle w:val="Epgraf"/>
              <w:ind w:left="227" w:hanging="227"/>
            </w:pPr>
            <w:r>
              <w:fldChar w:fldCharType="begin">
                <w:ffData>
                  <w:name w:val="Casilla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9C16C4">
              <w:fldChar w:fldCharType="separate"/>
            </w:r>
            <w:r>
              <w:fldChar w:fldCharType="end"/>
            </w:r>
            <w:r>
              <w:t xml:space="preserve"> Per matrimoni o inici de convivència</w:t>
            </w:r>
          </w:p>
          <w:p w14:paraId="7162674B" w14:textId="77777777" w:rsidR="004E0CF6" w:rsidRDefault="004E0CF6">
            <w:pPr>
              <w:pStyle w:val="Epgraf"/>
              <w:ind w:left="227" w:hanging="227"/>
            </w:pPr>
            <w:r>
              <w:fldChar w:fldCharType="begin">
                <w:ffData>
                  <w:name w:val="Casilla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asilla8"/>
            <w:r>
              <w:instrText xml:space="preserve"> FORMCHECKBOX </w:instrText>
            </w:r>
            <w:r w:rsidR="009C16C4">
              <w:fldChar w:fldCharType="separate"/>
            </w:r>
            <w:r>
              <w:fldChar w:fldCharType="end"/>
            </w:r>
            <w:bookmarkEnd w:id="5"/>
            <w:r>
              <w:t xml:space="preserve"> Per matrimoni d’un familiar</w:t>
            </w:r>
          </w:p>
          <w:p w14:paraId="7162674C" w14:textId="77777777" w:rsidR="004E0CF6" w:rsidRDefault="004E0CF6">
            <w:pPr>
              <w:pStyle w:val="Epgraf"/>
              <w:ind w:left="227" w:hanging="227"/>
            </w:pPr>
            <w:r>
              <w:fldChar w:fldCharType="begin">
                <w:ffData>
                  <w:name w:val="Casilla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9C16C4">
              <w:fldChar w:fldCharType="separate"/>
            </w:r>
            <w:r>
              <w:fldChar w:fldCharType="end"/>
            </w:r>
            <w:r>
              <w:t xml:space="preserve"> Per </w:t>
            </w:r>
            <w:r w:rsidR="00C745BB">
              <w:t>naixement per a la mare biològica</w:t>
            </w:r>
          </w:p>
          <w:p w14:paraId="7162674D" w14:textId="77777777" w:rsidR="004E0CF6" w:rsidRDefault="004E0CF6" w:rsidP="00AE4F1D">
            <w:pPr>
              <w:pStyle w:val="Epgraf"/>
              <w:ind w:left="227" w:hanging="227"/>
            </w:pPr>
            <w:r>
              <w:fldChar w:fldCharType="begin">
                <w:ffData>
                  <w:name w:val="Casilla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asilla26"/>
            <w:r>
              <w:instrText xml:space="preserve"> FORMCHECKBOX </w:instrText>
            </w:r>
            <w:r w:rsidR="009C16C4">
              <w:fldChar w:fldCharType="separate"/>
            </w:r>
            <w:r>
              <w:fldChar w:fldCharType="end"/>
            </w:r>
            <w:bookmarkEnd w:id="6"/>
            <w:r w:rsidR="00360240">
              <w:rPr>
                <w:rFonts w:cs="Arial"/>
                <w:color w:val="000080"/>
                <w:sz w:val="20"/>
              </w:rPr>
              <w:t xml:space="preserve"> </w:t>
            </w:r>
            <w:r w:rsidRPr="00404EC4">
              <w:rPr>
                <w:rFonts w:cs="Arial"/>
                <w:szCs w:val="16"/>
              </w:rPr>
              <w:t>Absència accident no laboral/malaltia sense baixa</w:t>
            </w:r>
          </w:p>
          <w:p w14:paraId="7162674E" w14:textId="6A4CAF5A" w:rsidR="004E0CF6" w:rsidRDefault="004E0CF6" w:rsidP="00AE4F1D">
            <w:pPr>
              <w:pStyle w:val="Epgraf"/>
              <w:ind w:left="227" w:hanging="227"/>
            </w:pPr>
            <w:r>
              <w:fldChar w:fldCharType="begin">
                <w:ffData>
                  <w:name w:val="Casilla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9C16C4">
              <w:fldChar w:fldCharType="separate"/>
            </w:r>
            <w:r>
              <w:fldChar w:fldCharType="end"/>
            </w:r>
            <w:r>
              <w:rPr>
                <w:rFonts w:cs="Arial"/>
                <w:color w:val="000080"/>
                <w:sz w:val="20"/>
              </w:rPr>
              <w:t xml:space="preserve"> </w:t>
            </w:r>
            <w:r w:rsidR="00732186">
              <w:rPr>
                <w:rFonts w:cs="Arial"/>
                <w:szCs w:val="16"/>
              </w:rPr>
              <w:t>Reducció de jornada p</w:t>
            </w:r>
            <w:r>
              <w:rPr>
                <w:rFonts w:cs="Arial"/>
                <w:szCs w:val="16"/>
              </w:rPr>
              <w:t>er atendre un familiar de primer grau p</w:t>
            </w:r>
            <w:r w:rsidR="00204AE7">
              <w:rPr>
                <w:rFonts w:cs="Arial"/>
                <w:szCs w:val="16"/>
              </w:rPr>
              <w:t>er raons de malaltia molt greu</w:t>
            </w:r>
            <w:r w:rsidR="00B40296">
              <w:rPr>
                <w:rFonts w:cs="Arial"/>
                <w:szCs w:val="16"/>
              </w:rPr>
              <w:t xml:space="preserve"> amb el 100% retrib.</w:t>
            </w:r>
          </w:p>
          <w:p w14:paraId="08A1494C" w14:textId="77777777" w:rsidR="004E0CF6" w:rsidRDefault="00907494" w:rsidP="00AE4F1D">
            <w:pPr>
              <w:pStyle w:val="Epgraf"/>
              <w:ind w:left="227" w:hanging="227"/>
            </w:pPr>
            <w:r>
              <w:fldChar w:fldCharType="begin">
                <w:ffData>
                  <w:name w:val="Verific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Verifica1"/>
            <w:r>
              <w:instrText xml:space="preserve"> FORMCHECKBOX </w:instrText>
            </w:r>
            <w:r w:rsidR="009C16C4">
              <w:fldChar w:fldCharType="separate"/>
            </w:r>
            <w:r>
              <w:fldChar w:fldCharType="end"/>
            </w:r>
            <w:bookmarkEnd w:id="7"/>
            <w:r>
              <w:t>Per dol gestacional</w:t>
            </w:r>
          </w:p>
          <w:p w14:paraId="7162674F" w14:textId="6A1244C2" w:rsidR="00907494" w:rsidRDefault="00907494" w:rsidP="00AE4F1D">
            <w:pPr>
              <w:pStyle w:val="Epgraf"/>
              <w:ind w:left="227" w:hanging="227"/>
            </w:pPr>
            <w:r>
              <w:fldChar w:fldCharType="begin">
                <w:ffData>
                  <w:name w:val="Verific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Verifica2"/>
            <w:r>
              <w:instrText xml:space="preserve"> FORMCHECKBOX </w:instrText>
            </w:r>
            <w:r w:rsidR="009C16C4">
              <w:fldChar w:fldCharType="separate"/>
            </w:r>
            <w:r>
              <w:fldChar w:fldCharType="end"/>
            </w:r>
            <w:bookmarkEnd w:id="8"/>
            <w:r>
              <w:t>Parental per la cura de fills/es fins els 8 anys</w:t>
            </w:r>
          </w:p>
        </w:tc>
        <w:tc>
          <w:tcPr>
            <w:tcW w:w="4975" w:type="dxa"/>
            <w:gridSpan w:val="4"/>
            <w:tcBorders>
              <w:left w:val="single" w:sz="12" w:space="0" w:color="FFFFFF"/>
              <w:bottom w:val="single" w:sz="2" w:space="0" w:color="000000"/>
              <w:right w:val="single" w:sz="12" w:space="0" w:color="FFFFFF"/>
            </w:tcBorders>
          </w:tcPr>
          <w:p w14:paraId="71626750" w14:textId="2424123F" w:rsidR="004E0CF6" w:rsidRDefault="004E0CF6" w:rsidP="00AE4F1D">
            <w:pPr>
              <w:pStyle w:val="Epgraf"/>
              <w:ind w:left="227" w:hanging="227"/>
            </w:pPr>
            <w:r>
              <w:fldChar w:fldCharType="begin">
                <w:ffData>
                  <w:name w:val="Casilla2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 w:rsidR="009C16C4">
              <w:fldChar w:fldCharType="separate"/>
            </w:r>
            <w:r>
              <w:fldChar w:fldCharType="end"/>
            </w:r>
            <w:r w:rsidR="005923F3">
              <w:t xml:space="preserve"> D</w:t>
            </w:r>
            <w:r w:rsidR="00C745BB">
              <w:t>el progenitor diferent de la mare biològica per naixement</w:t>
            </w:r>
          </w:p>
          <w:p w14:paraId="71626751" w14:textId="77777777" w:rsidR="004E0CF6" w:rsidRDefault="004E0CF6" w:rsidP="00AE4F1D">
            <w:pPr>
              <w:pStyle w:val="Epgraf"/>
              <w:ind w:left="227" w:hanging="227"/>
            </w:pPr>
            <w:r>
              <w:fldChar w:fldCharType="begin">
                <w:ffData>
                  <w:name w:val="Casilla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9C16C4">
              <w:fldChar w:fldCharType="separate"/>
            </w:r>
            <w:r>
              <w:fldChar w:fldCharType="end"/>
            </w:r>
            <w:r>
              <w:t xml:space="preserve"> Per lactància*</w:t>
            </w:r>
          </w:p>
          <w:p w14:paraId="71626752" w14:textId="50364535" w:rsidR="004E0CF6" w:rsidRDefault="004E0CF6" w:rsidP="00AE4F1D">
            <w:pPr>
              <w:pStyle w:val="Epgraf"/>
              <w:ind w:left="227" w:hanging="227"/>
            </w:pPr>
            <w:r>
              <w:fldChar w:fldCharType="begin">
                <w:ffData>
                  <w:name w:val="Casilla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asilla9"/>
            <w:r>
              <w:instrText xml:space="preserve"> FORMCHECKBOX </w:instrText>
            </w:r>
            <w:r w:rsidR="009C16C4">
              <w:fldChar w:fldCharType="separate"/>
            </w:r>
            <w:r>
              <w:fldChar w:fldCharType="end"/>
            </w:r>
            <w:bookmarkEnd w:id="9"/>
            <w:r>
              <w:t xml:space="preserve"> Per atendre fills</w:t>
            </w:r>
            <w:r w:rsidR="004A2BF7">
              <w:t>/es</w:t>
            </w:r>
            <w:r>
              <w:t xml:space="preserve"> prematurs</w:t>
            </w:r>
          </w:p>
          <w:p w14:paraId="71626753" w14:textId="3DA70791" w:rsidR="004E0CF6" w:rsidRDefault="004E0CF6" w:rsidP="00AE4F1D">
            <w:pPr>
              <w:pStyle w:val="Epgraf"/>
              <w:ind w:left="227" w:hanging="227"/>
            </w:pPr>
            <w:r>
              <w:fldChar w:fldCharType="begin">
                <w:ffData>
                  <w:name w:val="Casill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Casilla15"/>
            <w:r>
              <w:instrText xml:space="preserve"> FORMCHECKBOX </w:instrText>
            </w:r>
            <w:r w:rsidR="009C16C4">
              <w:fldChar w:fldCharType="separate"/>
            </w:r>
            <w:r>
              <w:fldChar w:fldCharType="end"/>
            </w:r>
            <w:bookmarkEnd w:id="10"/>
            <w:r>
              <w:t xml:space="preserve"> Per atendre fills</w:t>
            </w:r>
            <w:r w:rsidR="004A2BF7">
              <w:t>/es</w:t>
            </w:r>
            <w:r>
              <w:t xml:space="preserve"> discapacitats</w:t>
            </w:r>
          </w:p>
          <w:p w14:paraId="71626754" w14:textId="2B692D97" w:rsidR="004E0CF6" w:rsidRDefault="00204AE7" w:rsidP="00AE4F1D">
            <w:pPr>
              <w:pStyle w:val="Epgraf"/>
              <w:ind w:left="227" w:hanging="227"/>
            </w:pPr>
            <w:r>
              <w:fldChar w:fldCharType="begin">
                <w:ffData>
                  <w:name w:val="Casilla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asilla10"/>
            <w:r>
              <w:instrText xml:space="preserve"> FORMCHECKBOX </w:instrText>
            </w:r>
            <w:r w:rsidR="009C16C4">
              <w:fldChar w:fldCharType="separate"/>
            </w:r>
            <w:r>
              <w:fldChar w:fldCharType="end"/>
            </w:r>
            <w:bookmarkEnd w:id="11"/>
            <w:r w:rsidR="004E0CF6">
              <w:t xml:space="preserve"> </w:t>
            </w:r>
            <w:r w:rsidR="004E0CF6">
              <w:rPr>
                <w:spacing w:val="-6"/>
              </w:rPr>
              <w:t>Per prenatals</w:t>
            </w:r>
            <w:r w:rsidR="004A2BF7">
              <w:rPr>
                <w:spacing w:val="-6"/>
              </w:rPr>
              <w:t>, tècniques preparació al part, tècniques reproducció assistides</w:t>
            </w:r>
            <w:r w:rsidR="00C745BB">
              <w:rPr>
                <w:spacing w:val="-6"/>
              </w:rPr>
              <w:t xml:space="preserve"> i tràmits per adopció/acolliment</w:t>
            </w:r>
          </w:p>
          <w:p w14:paraId="71626755" w14:textId="4DC6D92C" w:rsidR="004E0CF6" w:rsidRDefault="004E0CF6" w:rsidP="00AE4F1D">
            <w:pPr>
              <w:pStyle w:val="Epgraf"/>
              <w:ind w:left="227" w:hanging="227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 w:rsidR="009C16C4">
              <w:fldChar w:fldCharType="separate"/>
            </w:r>
            <w:r>
              <w:fldChar w:fldCharType="end"/>
            </w:r>
            <w:r>
              <w:t xml:space="preserve"> Per mort, accident, hospitalització o malaltia greu d’un familiar  fins al segon grau</w:t>
            </w:r>
          </w:p>
          <w:p w14:paraId="71626756" w14:textId="77777777" w:rsidR="004E0CF6" w:rsidRDefault="004E0CF6" w:rsidP="00AE4F1D">
            <w:pPr>
              <w:pStyle w:val="Epgraf"/>
              <w:ind w:left="227" w:hanging="227"/>
            </w:pPr>
            <w: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asilla12"/>
            <w:r>
              <w:instrText xml:space="preserve"> FORMCHECKBOX </w:instrText>
            </w:r>
            <w:r w:rsidR="009C16C4">
              <w:fldChar w:fldCharType="separate"/>
            </w:r>
            <w:r>
              <w:fldChar w:fldCharType="end"/>
            </w:r>
            <w:bookmarkEnd w:id="12"/>
            <w:r>
              <w:t xml:space="preserve"> Per atendre un familiar sense retribució </w:t>
            </w:r>
          </w:p>
          <w:p w14:paraId="71626757" w14:textId="172DA47B" w:rsidR="004E0CF6" w:rsidRDefault="004E0CF6" w:rsidP="00AE4F1D">
            <w:pPr>
              <w:pStyle w:val="Epgraf"/>
              <w:ind w:left="227" w:hanging="227"/>
            </w:pPr>
            <w: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9C16C4">
              <w:fldChar w:fldCharType="separate"/>
            </w:r>
            <w:r>
              <w:fldChar w:fldCharType="end"/>
            </w:r>
            <w:r>
              <w:t xml:space="preserve"> Per </w:t>
            </w:r>
            <w:r w:rsidR="00F0284C">
              <w:t>raó</w:t>
            </w:r>
            <w:r>
              <w:t xml:space="preserve"> de violència de gènere</w:t>
            </w:r>
            <w:r w:rsidR="00F0284C">
              <w:t xml:space="preserve">/violència sexual sobre la dona </w:t>
            </w:r>
          </w:p>
          <w:p w14:paraId="71626758" w14:textId="5BDC4B80" w:rsidR="004E0CF6" w:rsidRDefault="004E0CF6" w:rsidP="00954562">
            <w:pPr>
              <w:pStyle w:val="Epgraf"/>
              <w:ind w:left="227" w:hanging="227"/>
            </w:pPr>
            <w:r>
              <w:fldChar w:fldCharType="begin">
                <w:ffData>
                  <w:name w:val="Casilla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asilla24"/>
            <w:r>
              <w:instrText xml:space="preserve"> FORMCHECKBOX </w:instrText>
            </w:r>
            <w:r w:rsidR="009C16C4">
              <w:fldChar w:fldCharType="separate"/>
            </w:r>
            <w:r>
              <w:fldChar w:fldCharType="end"/>
            </w:r>
            <w:bookmarkEnd w:id="13"/>
            <w:r>
              <w:t xml:space="preserve"> Per flexibilitat horària recuperable</w:t>
            </w:r>
          </w:p>
          <w:p w14:paraId="2D4966A9" w14:textId="29EC6C3F" w:rsidR="008F7DEF" w:rsidRDefault="008F7DEF" w:rsidP="008F7DEF">
            <w:pPr>
              <w:pStyle w:val="Epgraf"/>
              <w:ind w:left="227" w:hanging="227"/>
            </w:pPr>
            <w:r>
              <w:fldChar w:fldCharType="begin">
                <w:ffData>
                  <w:name w:val="Verifica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Verifica3"/>
            <w:r>
              <w:instrText xml:space="preserve"> FORMCHECKBOX </w:instrText>
            </w:r>
            <w:r w:rsidR="009C16C4">
              <w:fldChar w:fldCharType="separate"/>
            </w:r>
            <w:r>
              <w:fldChar w:fldCharType="end"/>
            </w:r>
            <w:bookmarkEnd w:id="14"/>
            <w:r>
              <w:t xml:space="preserve"> Per flexibilitat horària recuperable per menstruació o climateri</w:t>
            </w:r>
          </w:p>
          <w:p w14:paraId="71626759" w14:textId="77777777" w:rsidR="004E0CF6" w:rsidRDefault="004E0CF6">
            <w:pPr>
              <w:pStyle w:val="Epgraf"/>
              <w:ind w:left="227" w:hanging="227"/>
            </w:pPr>
            <w:r>
              <w:fldChar w:fldCharType="begin">
                <w:ffData>
                  <w:name w:val="Casilla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Casilla25"/>
            <w:r>
              <w:instrText xml:space="preserve"> FORMCHECKBOX </w:instrText>
            </w:r>
            <w:r w:rsidR="009C16C4">
              <w:fldChar w:fldCharType="separate"/>
            </w:r>
            <w:r>
              <w:fldChar w:fldCharType="end"/>
            </w:r>
            <w:bookmarkEnd w:id="15"/>
            <w:r>
              <w:t xml:space="preserve"> P</w:t>
            </w:r>
            <w:r w:rsidR="001A05F0">
              <w:t>er adopció, guarda</w:t>
            </w:r>
            <w:r w:rsidR="00C745BB">
              <w:t xml:space="preserve"> o acolliment</w:t>
            </w:r>
          </w:p>
          <w:p w14:paraId="7162675A" w14:textId="77777777" w:rsidR="004E0CF6" w:rsidRDefault="004E0CF6" w:rsidP="00AE4F1D">
            <w:pPr>
              <w:pStyle w:val="Epgraf"/>
              <w:ind w:left="227" w:hanging="227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9C16C4">
              <w:fldChar w:fldCharType="separate"/>
            </w:r>
            <w:r>
              <w:fldChar w:fldCharType="end"/>
            </w:r>
            <w:r>
              <w:t xml:space="preserve"> Compactada (només per permís de lactància)*</w:t>
            </w:r>
          </w:p>
          <w:p w14:paraId="722D47BA" w14:textId="1868F64B" w:rsidR="008F7DEF" w:rsidRDefault="004E0CF6" w:rsidP="008F7DEF">
            <w:pPr>
              <w:pStyle w:val="Epgraf"/>
              <w:ind w:left="227" w:hanging="227"/>
            </w:pPr>
            <w:r>
              <w:t>(Especifiqueu el període de gaudiment)</w:t>
            </w:r>
          </w:p>
          <w:p w14:paraId="7162675C" w14:textId="77777777" w:rsidR="004E0CF6" w:rsidRDefault="004E0CF6" w:rsidP="008F7DEF">
            <w:pPr>
              <w:pStyle w:val="Epgraf"/>
              <w:ind w:left="227" w:hanging="227"/>
            </w:pPr>
          </w:p>
        </w:tc>
      </w:tr>
      <w:tr w:rsidR="004E0CF6" w:rsidRPr="008D7220" w14:paraId="71626762" w14:textId="77777777" w:rsidTr="00922AA9">
        <w:trPr>
          <w:gridAfter w:val="1"/>
          <w:wAfter w:w="209" w:type="dxa"/>
          <w:cantSplit/>
          <w:trHeight w:val="865"/>
        </w:trPr>
        <w:tc>
          <w:tcPr>
            <w:tcW w:w="9259" w:type="dxa"/>
            <w:gridSpan w:val="7"/>
            <w:tcBorders>
              <w:top w:val="single" w:sz="2" w:space="0" w:color="000000"/>
              <w:left w:val="single" w:sz="12" w:space="0" w:color="FFFFFF"/>
              <w:bottom w:val="single" w:sz="6" w:space="0" w:color="auto"/>
              <w:right w:val="single" w:sz="12" w:space="0" w:color="FFFFFF"/>
            </w:tcBorders>
            <w:vAlign w:val="center"/>
          </w:tcPr>
          <w:tbl>
            <w:tblPr>
              <w:tblStyle w:val="Taulaambq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38"/>
              <w:gridCol w:w="4624"/>
            </w:tblGrid>
            <w:tr w:rsidR="00334FF6" w14:paraId="0FE46F43" w14:textId="77777777" w:rsidTr="00334FF6">
              <w:trPr>
                <w:trHeight w:val="788"/>
              </w:trPr>
              <w:tc>
                <w:tcPr>
                  <w:tcW w:w="4238" w:type="dxa"/>
                </w:tcPr>
                <w:p w14:paraId="20D39089" w14:textId="77777777" w:rsidR="00334FF6" w:rsidRDefault="00334FF6" w:rsidP="00334FF6">
                  <w:pPr>
                    <w:pStyle w:val="Epgraf"/>
                    <w:ind w:left="166" w:hanging="227"/>
                    <w:rPr>
                      <w:b/>
                    </w:rPr>
                  </w:pPr>
                  <w:r>
                    <w:rPr>
                      <w:b/>
                    </w:rPr>
                    <w:t>Llicència</w:t>
                  </w:r>
                </w:p>
                <w:p w14:paraId="6F5C90DD" w14:textId="77777777" w:rsidR="00334FF6" w:rsidRDefault="00334FF6" w:rsidP="00334FF6">
                  <w:pPr>
                    <w:pStyle w:val="Epgraf"/>
                    <w:ind w:left="166" w:hanging="227"/>
                  </w:pPr>
                  <w:r w:rsidRPr="00061A72">
                    <w:fldChar w:fldCharType="begin">
                      <w:ffData>
                        <w:name w:val="Casilla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061A72">
                    <w:instrText xml:space="preserve"> FORMCHECKBOX </w:instrText>
                  </w:r>
                  <w:r w:rsidR="009C16C4">
                    <w:fldChar w:fldCharType="separate"/>
                  </w:r>
                  <w:r w:rsidRPr="00061A72">
                    <w:fldChar w:fldCharType="end"/>
                  </w:r>
                  <w:r w:rsidRPr="00061A72">
                    <w:t xml:space="preserve"> Llicència per </w:t>
                  </w:r>
                  <w:r>
                    <w:t>estudis</w:t>
                  </w:r>
                </w:p>
                <w:p w14:paraId="4D2E57DC" w14:textId="77777777" w:rsidR="00334FF6" w:rsidRDefault="00334FF6" w:rsidP="00334FF6">
                  <w:pPr>
                    <w:pStyle w:val="Epgraf"/>
                    <w:ind w:left="166" w:hanging="227"/>
                  </w:pPr>
                  <w:r w:rsidRPr="00061A72">
                    <w:fldChar w:fldCharType="begin">
                      <w:ffData>
                        <w:name w:val="Casilla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061A72">
                    <w:instrText xml:space="preserve"> FORMCHECKBOX </w:instrText>
                  </w:r>
                  <w:r w:rsidR="009C16C4">
                    <w:fldChar w:fldCharType="separate"/>
                  </w:r>
                  <w:r w:rsidRPr="00061A72">
                    <w:fldChar w:fldCharType="end"/>
                  </w:r>
                  <w:r w:rsidRPr="00061A72">
                    <w:t xml:space="preserve"> Llicència per </w:t>
                  </w:r>
                  <w:r>
                    <w:t>assumptes propis sense cap retribució</w:t>
                  </w:r>
                </w:p>
                <w:p w14:paraId="74C5593F" w14:textId="3F2CB58A" w:rsidR="00334FF6" w:rsidRDefault="00334FF6" w:rsidP="00334FF6">
                  <w:pPr>
                    <w:pStyle w:val="Epgraf"/>
                    <w:ind w:left="166" w:hanging="227"/>
                    <w:rPr>
                      <w:b/>
                    </w:rPr>
                  </w:pPr>
                  <w:r w:rsidRPr="00061A72">
                    <w:fldChar w:fldCharType="begin">
                      <w:ffData>
                        <w:name w:val="Casilla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061A72">
                    <w:instrText xml:space="preserve"> FORMCHECKBOX </w:instrText>
                  </w:r>
                  <w:r w:rsidR="009C16C4">
                    <w:fldChar w:fldCharType="separate"/>
                  </w:r>
                  <w:r w:rsidRPr="00061A72">
                    <w:fldChar w:fldCharType="end"/>
                  </w:r>
                  <w:r w:rsidRPr="00061A72">
                    <w:t xml:space="preserve"> Llicència per </w:t>
                  </w:r>
                  <w:r>
                    <w:t>exercir funcions sindicals</w:t>
                  </w:r>
                </w:p>
              </w:tc>
              <w:tc>
                <w:tcPr>
                  <w:tcW w:w="4624" w:type="dxa"/>
                </w:tcPr>
                <w:p w14:paraId="464E7555" w14:textId="782EE05D" w:rsidR="00334FF6" w:rsidRDefault="00334FF6" w:rsidP="00334FF6">
                  <w:pPr>
                    <w:pStyle w:val="Epgraf"/>
                    <w:ind w:left="227" w:hanging="227"/>
                    <w:rPr>
                      <w:b/>
                    </w:rPr>
                  </w:pPr>
                  <w:r>
                    <w:rPr>
                      <w:b/>
                    </w:rPr>
                    <w:t>Compensacions</w:t>
                  </w:r>
                </w:p>
                <w:p w14:paraId="4AF8165E" w14:textId="66CF22B2" w:rsidR="00334FF6" w:rsidRDefault="00334FF6" w:rsidP="00334FF6">
                  <w:pPr>
                    <w:pStyle w:val="Epgraf"/>
                    <w:ind w:left="227" w:hanging="227"/>
                  </w:pPr>
                  <w:r w:rsidRPr="00061A72">
                    <w:fldChar w:fldCharType="begin">
                      <w:ffData>
                        <w:name w:val="Casilla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061A72">
                    <w:instrText xml:space="preserve"> FORMCHECKBOX </w:instrText>
                  </w:r>
                  <w:r w:rsidR="009C16C4">
                    <w:fldChar w:fldCharType="separate"/>
                  </w:r>
                  <w:r w:rsidRPr="00061A72">
                    <w:fldChar w:fldCharType="end"/>
                  </w:r>
                  <w:r w:rsidRPr="00061A72">
                    <w:t xml:space="preserve"> </w:t>
                  </w:r>
                  <w:r>
                    <w:t>Compensació HE PRO.RH.001</w:t>
                  </w:r>
                </w:p>
                <w:p w14:paraId="51FDC7BD" w14:textId="7B89FCAF" w:rsidR="00334FF6" w:rsidRDefault="00334FF6" w:rsidP="00334FF6">
                  <w:pPr>
                    <w:pStyle w:val="Epgraf"/>
                    <w:rPr>
                      <w:b/>
                    </w:rPr>
                  </w:pPr>
                  <w:r w:rsidRPr="00061A72">
                    <w:fldChar w:fldCharType="begin">
                      <w:ffData>
                        <w:name w:val="Casilla3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061A72">
                    <w:instrText xml:space="preserve"> FORMCHECKBOX </w:instrText>
                  </w:r>
                  <w:r w:rsidR="009C16C4">
                    <w:fldChar w:fldCharType="separate"/>
                  </w:r>
                  <w:r w:rsidRPr="00061A72">
                    <w:fldChar w:fldCharType="end"/>
                  </w:r>
                  <w:r w:rsidRPr="00061A72">
                    <w:t xml:space="preserve"> </w:t>
                  </w:r>
                  <w:r>
                    <w:t>Compensació</w:t>
                  </w:r>
                  <w:r w:rsidRPr="00061A72">
                    <w:t xml:space="preserve"> per </w:t>
                  </w:r>
                  <w:r>
                    <w:t>motius diversos</w:t>
                  </w:r>
                </w:p>
              </w:tc>
            </w:tr>
          </w:tbl>
          <w:p w14:paraId="71626761" w14:textId="378FF83B" w:rsidR="004E0CF6" w:rsidRDefault="004E0CF6" w:rsidP="00AE4F1D">
            <w:pPr>
              <w:pStyle w:val="Epgraf"/>
              <w:ind w:left="227" w:hanging="227"/>
            </w:pPr>
          </w:p>
        </w:tc>
      </w:tr>
      <w:tr w:rsidR="00237BFC" w:rsidRPr="00985782" w14:paraId="730427D8" w14:textId="77777777" w:rsidTr="00922AA9">
        <w:trPr>
          <w:gridBefore w:val="1"/>
          <w:wBefore w:w="172" w:type="dxa"/>
          <w:cantSplit/>
          <w:trHeight w:val="217"/>
        </w:trPr>
        <w:tc>
          <w:tcPr>
            <w:tcW w:w="9188" w:type="dxa"/>
            <w:gridSpan w:val="7"/>
            <w:tcBorders>
              <w:left w:val="single" w:sz="12" w:space="0" w:color="FFFFFF"/>
              <w:bottom w:val="single" w:sz="2" w:space="0" w:color="auto"/>
            </w:tcBorders>
            <w:vAlign w:val="center"/>
          </w:tcPr>
          <w:p w14:paraId="6A85C8FF" w14:textId="77777777" w:rsidR="00AD7902" w:rsidRDefault="00AD7902" w:rsidP="00AD7902">
            <w:pPr>
              <w:pStyle w:val="Epgraf"/>
              <w:rPr>
                <w:rFonts w:cs="Arial"/>
                <w:b/>
                <w:sz w:val="20"/>
              </w:rPr>
            </w:pPr>
          </w:p>
          <w:p w14:paraId="4536EDCC" w14:textId="7FCE596E" w:rsidR="00237BFC" w:rsidRDefault="00AD7902" w:rsidP="00AD7902">
            <w:pPr>
              <w:pStyle w:val="Epgraf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fldChar w:fldCharType="begin">
                <w:ffData>
                  <w:name w:val="Verifica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6" w:name="Verifica4"/>
            <w:r>
              <w:rPr>
                <w:rFonts w:cs="Arial"/>
                <w:b/>
                <w:sz w:val="20"/>
              </w:rPr>
              <w:instrText xml:space="preserve"> FORMCHECKBOX </w:instrText>
            </w:r>
            <w:r w:rsidR="009C16C4">
              <w:rPr>
                <w:rFonts w:cs="Arial"/>
                <w:b/>
                <w:sz w:val="20"/>
              </w:rPr>
            </w:r>
            <w:r w:rsidR="009C16C4">
              <w:rPr>
                <w:rFonts w:cs="Arial"/>
                <w:b/>
                <w:sz w:val="20"/>
              </w:rPr>
              <w:fldChar w:fldCharType="separate"/>
            </w:r>
            <w:r>
              <w:rPr>
                <w:rFonts w:cs="Arial"/>
                <w:b/>
                <w:sz w:val="20"/>
              </w:rPr>
              <w:fldChar w:fldCharType="end"/>
            </w:r>
            <w:bookmarkEnd w:id="16"/>
            <w:r>
              <w:rPr>
                <w:rFonts w:cs="Arial"/>
                <w:b/>
                <w:sz w:val="20"/>
              </w:rPr>
              <w:t xml:space="preserve"> </w:t>
            </w:r>
            <w:r w:rsidRPr="00985782">
              <w:rPr>
                <w:rFonts w:cs="Arial"/>
                <w:b/>
                <w:sz w:val="20"/>
              </w:rPr>
              <w:t>Consento expressament que l’Administració pugui consultar les meves dades interoperables</w:t>
            </w:r>
          </w:p>
          <w:p w14:paraId="47D93647" w14:textId="22662F72" w:rsidR="00AD7902" w:rsidRPr="00985782" w:rsidRDefault="00AD7902" w:rsidP="00AD7902">
            <w:pPr>
              <w:pStyle w:val="Epgraf"/>
              <w:rPr>
                <w:rFonts w:cs="Arial"/>
                <w:szCs w:val="16"/>
              </w:rPr>
            </w:pPr>
          </w:p>
        </w:tc>
      </w:tr>
      <w:tr w:rsidR="004E0CF6" w:rsidRPr="008D7220" w14:paraId="71626765" w14:textId="77777777" w:rsidTr="00922AA9">
        <w:trPr>
          <w:gridAfter w:val="1"/>
          <w:wAfter w:w="209" w:type="dxa"/>
          <w:cantSplit/>
          <w:trHeight w:val="188"/>
        </w:trPr>
        <w:tc>
          <w:tcPr>
            <w:tcW w:w="4348" w:type="dxa"/>
            <w:gridSpan w:val="4"/>
            <w:tcBorders>
              <w:top w:val="single" w:sz="6" w:space="0" w:color="auto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71626763" w14:textId="77777777" w:rsidR="004E0CF6" w:rsidRDefault="004E0CF6">
            <w:pPr>
              <w:pStyle w:val="Epgraf"/>
              <w:spacing w:before="20"/>
              <w:rPr>
                <w:b/>
              </w:rPr>
            </w:pPr>
            <w:r>
              <w:rPr>
                <w:b/>
              </w:rPr>
              <w:t>Període de permís o llicència</w:t>
            </w:r>
          </w:p>
        </w:tc>
        <w:tc>
          <w:tcPr>
            <w:tcW w:w="4911" w:type="dxa"/>
            <w:gridSpan w:val="3"/>
            <w:tcBorders>
              <w:top w:val="single" w:sz="6" w:space="0" w:color="auto"/>
              <w:left w:val="nil"/>
              <w:bottom w:val="single" w:sz="12" w:space="0" w:color="FFFFFF"/>
              <w:right w:val="single" w:sz="12" w:space="0" w:color="FFFFFF"/>
            </w:tcBorders>
          </w:tcPr>
          <w:p w14:paraId="71626764" w14:textId="77777777" w:rsidR="004E0CF6" w:rsidRDefault="004E0CF6">
            <w:pPr>
              <w:pStyle w:val="Epgraf"/>
            </w:pPr>
          </w:p>
        </w:tc>
      </w:tr>
      <w:tr w:rsidR="004E0CF6" w:rsidRPr="008D7220" w14:paraId="71626768" w14:textId="77777777" w:rsidTr="00922AA9">
        <w:trPr>
          <w:gridAfter w:val="1"/>
          <w:wAfter w:w="209" w:type="dxa"/>
          <w:cantSplit/>
          <w:trHeight w:val="205"/>
        </w:trPr>
        <w:tc>
          <w:tcPr>
            <w:tcW w:w="4348" w:type="dxa"/>
            <w:gridSpan w:val="4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71626766" w14:textId="77777777" w:rsidR="004E0CF6" w:rsidRDefault="004E0CF6">
            <w:pPr>
              <w:pStyle w:val="Epgraf"/>
            </w:pPr>
            <w:r>
              <w:t>Quants dies?</w:t>
            </w:r>
          </w:p>
        </w:tc>
        <w:tc>
          <w:tcPr>
            <w:tcW w:w="4911" w:type="dxa"/>
            <w:gridSpan w:val="3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</w:tcPr>
          <w:p w14:paraId="71626767" w14:textId="77777777" w:rsidR="004E0CF6" w:rsidRDefault="004E0CF6">
            <w:pPr>
              <w:pStyle w:val="Epgraf"/>
            </w:pPr>
            <w:r>
              <w:t>Període</w:t>
            </w:r>
          </w:p>
        </w:tc>
      </w:tr>
      <w:tr w:rsidR="004E0CF6" w:rsidRPr="008D7220" w14:paraId="7162676B" w14:textId="77777777" w:rsidTr="00922AA9">
        <w:trPr>
          <w:gridAfter w:val="1"/>
          <w:wAfter w:w="209" w:type="dxa"/>
          <w:cantSplit/>
          <w:trHeight w:val="57"/>
        </w:trPr>
        <w:tc>
          <w:tcPr>
            <w:tcW w:w="4348" w:type="dxa"/>
            <w:gridSpan w:val="4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71626769" w14:textId="733F41E6" w:rsidR="004E0CF6" w:rsidRDefault="004E0CF6" w:rsidP="00DA3D7A">
            <w:pPr>
              <w:pStyle w:val="Resposta"/>
            </w:pPr>
            <w:r>
              <w:fldChar w:fldCharType="begin">
                <w:ffData>
                  <w:name w:val="Texto11"/>
                  <w:enabled/>
                  <w:calcOnExit w:val="0"/>
                  <w:textInput/>
                </w:ffData>
              </w:fldChar>
            </w:r>
            <w:bookmarkStart w:id="17" w:name="Texto11"/>
            <w:r>
              <w:instrText xml:space="preserve"> FORMTEXT </w:instrText>
            </w:r>
            <w:r>
              <w:fldChar w:fldCharType="separate"/>
            </w:r>
            <w:r w:rsidR="00DA3D7A">
              <w:t> </w:t>
            </w:r>
            <w:r w:rsidR="00DA3D7A">
              <w:t> </w:t>
            </w:r>
            <w:r w:rsidR="00DA3D7A">
              <w:t> </w:t>
            </w:r>
            <w:r w:rsidR="00DA3D7A">
              <w:t> </w:t>
            </w:r>
            <w:r w:rsidR="00DA3D7A">
              <w:t> </w:t>
            </w:r>
            <w:r>
              <w:fldChar w:fldCharType="end"/>
            </w:r>
            <w:bookmarkEnd w:id="17"/>
          </w:p>
        </w:tc>
        <w:tc>
          <w:tcPr>
            <w:tcW w:w="4911" w:type="dxa"/>
            <w:gridSpan w:val="3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</w:tcPr>
          <w:p w14:paraId="7162676A" w14:textId="53FE5F98" w:rsidR="004E0CF6" w:rsidRDefault="004E0CF6" w:rsidP="00DA3D7A">
            <w:pPr>
              <w:pStyle w:val="Epgraf"/>
            </w:pPr>
            <w:r>
              <w:t xml:space="preserve">Del dia </w:t>
            </w:r>
            <w:r>
              <w:fldChar w:fldCharType="begin">
                <w:ffData>
                  <w:name w:val="Texto5"/>
                  <w:enabled/>
                  <w:calcOnExit w:val="0"/>
                  <w:textInput>
                    <w:maxLength w:val="5"/>
                  </w:textInput>
                </w:ffData>
              </w:fldChar>
            </w:r>
            <w:bookmarkStart w:id="18" w:name="Texto5"/>
            <w:r>
              <w:instrText xml:space="preserve"> FORMTEXT </w:instrText>
            </w:r>
            <w:r>
              <w:fldChar w:fldCharType="separate"/>
            </w:r>
            <w:r w:rsidR="00DA3D7A">
              <w:t> </w:t>
            </w:r>
            <w:r w:rsidR="00DA3D7A">
              <w:t> </w:t>
            </w:r>
            <w:r w:rsidR="00DA3D7A">
              <w:t> </w:t>
            </w:r>
            <w:r w:rsidR="00DA3D7A">
              <w:t> </w:t>
            </w:r>
            <w:r w:rsidR="00DA3D7A">
              <w:t> </w:t>
            </w:r>
            <w:r>
              <w:fldChar w:fldCharType="end"/>
            </w:r>
            <w:bookmarkEnd w:id="18"/>
            <w:r>
              <w:t xml:space="preserve"> / </w:t>
            </w:r>
            <w:r>
              <w:fldChar w:fldCharType="begin">
                <w:ffData>
                  <w:name w:val=""/>
                  <w:enabled/>
                  <w:calcOnExit w:val="0"/>
                  <w:textInput>
                    <w:maxLength w:val="5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DA3D7A">
              <w:t> </w:t>
            </w:r>
            <w:r w:rsidR="00DA3D7A">
              <w:t> </w:t>
            </w:r>
            <w:r w:rsidR="00DA3D7A">
              <w:t> </w:t>
            </w:r>
            <w:r w:rsidR="00DA3D7A">
              <w:t> </w:t>
            </w:r>
            <w:r w:rsidR="00DA3D7A">
              <w:t> </w:t>
            </w:r>
            <w:r>
              <w:fldChar w:fldCharType="end"/>
            </w:r>
            <w:r>
              <w:t xml:space="preserve"> / </w:t>
            </w:r>
            <w:r>
              <w:fldChar w:fldCharType="begin">
                <w:ffData>
                  <w:name w:val=""/>
                  <w:enabled/>
                  <w:calcOnExit w:val="0"/>
                  <w:textInput>
                    <w:maxLength w:val="5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DA3D7A">
              <w:t> </w:t>
            </w:r>
            <w:r w:rsidR="00DA3D7A">
              <w:t> </w:t>
            </w:r>
            <w:r w:rsidR="00DA3D7A">
              <w:t> </w:t>
            </w:r>
            <w:r w:rsidR="00DA3D7A">
              <w:t> </w:t>
            </w:r>
            <w:r w:rsidR="00DA3D7A">
              <w:t> </w:t>
            </w:r>
            <w:r>
              <w:fldChar w:fldCharType="end"/>
            </w:r>
            <w:r>
              <w:t xml:space="preserve"> al dia </w:t>
            </w:r>
            <w:r>
              <w:fldChar w:fldCharType="begin">
                <w:ffData>
                  <w:name w:val="Texto8"/>
                  <w:enabled/>
                  <w:calcOnExit w:val="0"/>
                  <w:textInput>
                    <w:maxLength w:val="5"/>
                  </w:textInput>
                </w:ffData>
              </w:fldChar>
            </w:r>
            <w:bookmarkStart w:id="19" w:name="Texto8"/>
            <w:r>
              <w:instrText xml:space="preserve"> FORMTEXT </w:instrText>
            </w:r>
            <w:r>
              <w:fldChar w:fldCharType="separate"/>
            </w:r>
            <w:r w:rsidR="00DA3D7A">
              <w:t> </w:t>
            </w:r>
            <w:r w:rsidR="00DA3D7A">
              <w:t> </w:t>
            </w:r>
            <w:r w:rsidR="00DA3D7A">
              <w:t> </w:t>
            </w:r>
            <w:r w:rsidR="00DA3D7A">
              <w:t> </w:t>
            </w:r>
            <w:r w:rsidR="00DA3D7A">
              <w:t> </w:t>
            </w:r>
            <w:r>
              <w:fldChar w:fldCharType="end"/>
            </w:r>
            <w:bookmarkEnd w:id="19"/>
            <w:r>
              <w:t xml:space="preserve"> / </w:t>
            </w:r>
            <w:r>
              <w:fldChar w:fldCharType="begin">
                <w:ffData>
                  <w:name w:val="Texto9"/>
                  <w:enabled/>
                  <w:calcOnExit w:val="0"/>
                  <w:textInput>
                    <w:maxLength w:val="5"/>
                  </w:textInput>
                </w:ffData>
              </w:fldChar>
            </w:r>
            <w:bookmarkStart w:id="20" w:name="Texto9"/>
            <w:r>
              <w:instrText xml:space="preserve"> FORMTEXT </w:instrText>
            </w:r>
            <w:r>
              <w:fldChar w:fldCharType="separate"/>
            </w:r>
            <w:r w:rsidR="00DA3D7A">
              <w:t> </w:t>
            </w:r>
            <w:r w:rsidR="00DA3D7A">
              <w:t> </w:t>
            </w:r>
            <w:r w:rsidR="00DA3D7A">
              <w:t> </w:t>
            </w:r>
            <w:r w:rsidR="00DA3D7A">
              <w:t> </w:t>
            </w:r>
            <w:r w:rsidR="00DA3D7A">
              <w:t> </w:t>
            </w:r>
            <w:r>
              <w:fldChar w:fldCharType="end"/>
            </w:r>
            <w:bookmarkEnd w:id="20"/>
            <w:r>
              <w:t xml:space="preserve"> / </w:t>
            </w:r>
            <w:r>
              <w:fldChar w:fldCharType="begin">
                <w:ffData>
                  <w:name w:val="Texto10"/>
                  <w:enabled/>
                  <w:calcOnExit w:val="0"/>
                  <w:textInput>
                    <w:maxLength w:val="5"/>
                  </w:textInput>
                </w:ffData>
              </w:fldChar>
            </w:r>
            <w:bookmarkStart w:id="21" w:name="Texto10"/>
            <w:r>
              <w:instrText xml:space="preserve"> FORMTEXT </w:instrText>
            </w:r>
            <w:r>
              <w:fldChar w:fldCharType="separate"/>
            </w:r>
            <w:r w:rsidR="00DA3D7A">
              <w:t> </w:t>
            </w:r>
            <w:r w:rsidR="00DA3D7A">
              <w:t> </w:t>
            </w:r>
            <w:r w:rsidR="00DA3D7A">
              <w:t> </w:t>
            </w:r>
            <w:r w:rsidR="00DA3D7A">
              <w:t> </w:t>
            </w:r>
            <w:r w:rsidR="00DA3D7A">
              <w:t> </w:t>
            </w:r>
            <w:r>
              <w:fldChar w:fldCharType="end"/>
            </w:r>
            <w:bookmarkEnd w:id="21"/>
          </w:p>
        </w:tc>
      </w:tr>
      <w:tr w:rsidR="004E0CF6" w:rsidRPr="008D7220" w14:paraId="7162676D" w14:textId="77777777" w:rsidTr="00922AA9">
        <w:trPr>
          <w:gridAfter w:val="1"/>
          <w:wAfter w:w="209" w:type="dxa"/>
          <w:cantSplit/>
          <w:trHeight w:val="102"/>
        </w:trPr>
        <w:tc>
          <w:tcPr>
            <w:tcW w:w="9259" w:type="dxa"/>
            <w:gridSpan w:val="7"/>
            <w:tcBorders>
              <w:top w:val="single" w:sz="12" w:space="0" w:color="FFFFFF"/>
              <w:left w:val="single" w:sz="12" w:space="0" w:color="FFFFFF"/>
              <w:bottom w:val="single" w:sz="4" w:space="0" w:color="auto"/>
              <w:right w:val="single" w:sz="12" w:space="0" w:color="FFFFFF"/>
            </w:tcBorders>
          </w:tcPr>
          <w:p w14:paraId="7162676C" w14:textId="77777777" w:rsidR="004E0CF6" w:rsidRPr="0005393B" w:rsidRDefault="004E0CF6" w:rsidP="0005393B">
            <w:pPr>
              <w:pStyle w:val="Resposta"/>
              <w:spacing w:after="0"/>
              <w:rPr>
                <w:sz w:val="4"/>
                <w:szCs w:val="4"/>
              </w:rPr>
            </w:pPr>
          </w:p>
        </w:tc>
      </w:tr>
      <w:tr w:rsidR="004E0CF6" w:rsidRPr="008D7220" w14:paraId="71626771" w14:textId="77777777" w:rsidTr="00922AA9">
        <w:trPr>
          <w:gridAfter w:val="1"/>
          <w:wAfter w:w="209" w:type="dxa"/>
          <w:cantSplit/>
          <w:trHeight w:val="244"/>
        </w:trPr>
        <w:tc>
          <w:tcPr>
            <w:tcW w:w="4348" w:type="dxa"/>
            <w:gridSpan w:val="4"/>
            <w:tcBorders>
              <w:top w:val="single" w:sz="4" w:space="0" w:color="auto"/>
              <w:left w:val="single" w:sz="12" w:space="0" w:color="FFFFFF"/>
              <w:bottom w:val="single" w:sz="4" w:space="0" w:color="auto"/>
              <w:right w:val="single" w:sz="12" w:space="0" w:color="FFFFFF"/>
            </w:tcBorders>
            <w:vAlign w:val="bottom"/>
          </w:tcPr>
          <w:p w14:paraId="7162676E" w14:textId="77777777" w:rsidR="004E0CF6" w:rsidRDefault="004E0CF6" w:rsidP="00AE4F1D">
            <w:pPr>
              <w:pStyle w:val="Epgraf"/>
            </w:pPr>
            <w:r>
              <w:t>Franja horària en què es gaudirà del permís esmentat</w:t>
            </w:r>
          </w:p>
          <w:p w14:paraId="7162676F" w14:textId="161A35EB" w:rsidR="004E0CF6" w:rsidRDefault="004E0CF6" w:rsidP="00DA3D7A">
            <w:pPr>
              <w:pStyle w:val="Resposta"/>
            </w:pPr>
            <w:r>
              <w:fldChar w:fldCharType="begin">
                <w:ffData>
                  <w:name w:val="Texto1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bookmarkStart w:id="22" w:name="_GoBack"/>
            <w:bookmarkEnd w:id="22"/>
            <w:r w:rsidR="00DA3D7A">
              <w:t> </w:t>
            </w:r>
            <w:r w:rsidR="00DA3D7A">
              <w:t> </w:t>
            </w:r>
            <w:r w:rsidR="00DA3D7A">
              <w:t> </w:t>
            </w:r>
            <w:r w:rsidR="00DA3D7A">
              <w:t> </w:t>
            </w:r>
            <w:r w:rsidR="00DA3D7A">
              <w:t> </w:t>
            </w:r>
            <w:r>
              <w:fldChar w:fldCharType="end"/>
            </w:r>
            <w:r>
              <w:fldChar w:fldCharType="begin">
                <w:ffData>
                  <w:name w:val="Texto14"/>
                  <w:enabled/>
                  <w:calcOnExit w:val="0"/>
                  <w:textInput/>
                </w:ffData>
              </w:fldChar>
            </w:r>
            <w:bookmarkStart w:id="23" w:name="Texto14"/>
            <w:r>
              <w:instrText xml:space="preserve"> FORMTEXT </w:instrText>
            </w:r>
            <w:r>
              <w:fldChar w:fldCharType="separate"/>
            </w:r>
            <w:r w:rsidR="00771A4B">
              <w:rPr>
                <w:noProof/>
              </w:rPr>
              <w:t> </w:t>
            </w:r>
            <w:r w:rsidR="00771A4B">
              <w:rPr>
                <w:noProof/>
              </w:rPr>
              <w:t> </w:t>
            </w:r>
            <w:r w:rsidR="00771A4B">
              <w:rPr>
                <w:noProof/>
              </w:rPr>
              <w:t> </w:t>
            </w:r>
            <w:r w:rsidR="00771A4B">
              <w:rPr>
                <w:noProof/>
              </w:rPr>
              <w:t> </w:t>
            </w:r>
            <w:r w:rsidR="00771A4B">
              <w:rPr>
                <w:noProof/>
              </w:rPr>
              <w:t> </w:t>
            </w:r>
            <w:r>
              <w:fldChar w:fldCharType="end"/>
            </w:r>
            <w:bookmarkEnd w:id="23"/>
          </w:p>
        </w:tc>
        <w:tc>
          <w:tcPr>
            <w:tcW w:w="49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FFFFFF"/>
            </w:tcBorders>
            <w:vAlign w:val="bottom"/>
          </w:tcPr>
          <w:p w14:paraId="71626770" w14:textId="77777777" w:rsidR="004E0CF6" w:rsidRDefault="004E0CF6">
            <w:pPr>
              <w:pStyle w:val="Epgraf"/>
              <w:rPr>
                <w:b/>
              </w:rPr>
            </w:pPr>
          </w:p>
        </w:tc>
      </w:tr>
      <w:tr w:rsidR="004E0CF6" w:rsidRPr="008D7220" w14:paraId="71626774" w14:textId="77777777" w:rsidTr="00922AA9">
        <w:trPr>
          <w:gridAfter w:val="1"/>
          <w:wAfter w:w="209" w:type="dxa"/>
          <w:cantSplit/>
          <w:trHeight w:val="244"/>
        </w:trPr>
        <w:tc>
          <w:tcPr>
            <w:tcW w:w="9259" w:type="dxa"/>
            <w:gridSpan w:val="7"/>
            <w:tcBorders>
              <w:top w:val="single" w:sz="4" w:space="0" w:color="auto"/>
              <w:left w:val="single" w:sz="12" w:space="0" w:color="FFFFFF"/>
              <w:bottom w:val="single" w:sz="12" w:space="0" w:color="auto"/>
              <w:right w:val="single" w:sz="12" w:space="0" w:color="FFFFFF"/>
            </w:tcBorders>
            <w:vAlign w:val="bottom"/>
          </w:tcPr>
          <w:p w14:paraId="71626772" w14:textId="77777777" w:rsidR="004E0CF6" w:rsidRPr="008D7220" w:rsidRDefault="004E0CF6">
            <w:r w:rsidRPr="008D7220">
              <w:rPr>
                <w:sz w:val="16"/>
              </w:rPr>
              <w:t xml:space="preserve">Signatura </w:t>
            </w:r>
          </w:p>
          <w:p w14:paraId="71626773" w14:textId="095D052C" w:rsidR="004E0CF6" w:rsidRPr="008D7220" w:rsidRDefault="004E0CF6" w:rsidP="000256D2">
            <w:pPr>
              <w:spacing w:after="0"/>
            </w:pPr>
            <w:r w:rsidRPr="008D7220">
              <w:rPr>
                <w:sz w:val="16"/>
              </w:rPr>
              <w:t>Data</w:t>
            </w:r>
            <w:r w:rsidRPr="008D7220">
              <w:t xml:space="preserve">  </w:t>
            </w:r>
            <w:r w:rsidRPr="008D7220">
              <w:fldChar w:fldCharType="begin">
                <w:ffData>
                  <w:name w:val="Texto15"/>
                  <w:enabled/>
                  <w:calcOnExit w:val="0"/>
                  <w:textInput/>
                </w:ffData>
              </w:fldChar>
            </w:r>
            <w:bookmarkStart w:id="24" w:name="Texto15"/>
            <w:r w:rsidRPr="008D7220">
              <w:instrText xml:space="preserve"> FORMTEXT </w:instrText>
            </w:r>
            <w:r w:rsidRPr="008D7220">
              <w:fldChar w:fldCharType="separate"/>
            </w:r>
            <w:r w:rsidR="00771A4B">
              <w:rPr>
                <w:noProof/>
              </w:rPr>
              <w:t> </w:t>
            </w:r>
            <w:r w:rsidR="00771A4B">
              <w:rPr>
                <w:noProof/>
              </w:rPr>
              <w:t> </w:t>
            </w:r>
            <w:r w:rsidR="00771A4B">
              <w:rPr>
                <w:noProof/>
              </w:rPr>
              <w:t> </w:t>
            </w:r>
            <w:r w:rsidR="00771A4B">
              <w:rPr>
                <w:noProof/>
              </w:rPr>
              <w:t> </w:t>
            </w:r>
            <w:r w:rsidR="00771A4B">
              <w:rPr>
                <w:noProof/>
              </w:rPr>
              <w:t> </w:t>
            </w:r>
            <w:r w:rsidRPr="008D7220">
              <w:fldChar w:fldCharType="end"/>
            </w:r>
            <w:bookmarkEnd w:id="24"/>
          </w:p>
        </w:tc>
      </w:tr>
      <w:tr w:rsidR="004E0CF6" w:rsidRPr="008D7220" w14:paraId="71626776" w14:textId="77777777" w:rsidTr="00922AA9">
        <w:trPr>
          <w:gridAfter w:val="1"/>
          <w:wAfter w:w="209" w:type="dxa"/>
          <w:cantSplit/>
          <w:trHeight w:val="302"/>
        </w:trPr>
        <w:tc>
          <w:tcPr>
            <w:tcW w:w="9259" w:type="dxa"/>
            <w:gridSpan w:val="7"/>
            <w:tcBorders>
              <w:top w:val="single" w:sz="12" w:space="0" w:color="auto"/>
              <w:left w:val="single" w:sz="12" w:space="0" w:color="FFFFFF"/>
              <w:bottom w:val="single" w:sz="12" w:space="0" w:color="auto"/>
              <w:right w:val="single" w:sz="12" w:space="0" w:color="FFFFFF"/>
            </w:tcBorders>
          </w:tcPr>
          <w:p w14:paraId="71626775" w14:textId="77777777" w:rsidR="004E0CF6" w:rsidRDefault="004E0CF6">
            <w:pPr>
              <w:pStyle w:val="Ttol2"/>
            </w:pPr>
            <w:r>
              <w:t>Informes</w:t>
            </w:r>
          </w:p>
        </w:tc>
      </w:tr>
      <w:tr w:rsidR="004E0CF6" w:rsidRPr="008D7220" w14:paraId="7162677D" w14:textId="77777777" w:rsidTr="00922AA9">
        <w:trPr>
          <w:gridAfter w:val="1"/>
          <w:wAfter w:w="209" w:type="dxa"/>
          <w:cantSplit/>
          <w:trHeight w:val="619"/>
        </w:trPr>
        <w:tc>
          <w:tcPr>
            <w:tcW w:w="4348" w:type="dxa"/>
            <w:gridSpan w:val="4"/>
            <w:tcBorders>
              <w:top w:val="single" w:sz="2" w:space="0" w:color="auto"/>
              <w:left w:val="single" w:sz="12" w:space="0" w:color="FFFFFF"/>
              <w:bottom w:val="single" w:sz="4" w:space="0" w:color="auto"/>
              <w:right w:val="single" w:sz="12" w:space="0" w:color="FFFFFF"/>
            </w:tcBorders>
          </w:tcPr>
          <w:p w14:paraId="71626777" w14:textId="77777777" w:rsidR="004E0CF6" w:rsidRDefault="004E0CF6">
            <w:pPr>
              <w:pStyle w:val="Epgraf"/>
              <w:spacing w:before="20"/>
              <w:rPr>
                <w:b/>
              </w:rPr>
            </w:pPr>
            <w:r>
              <w:rPr>
                <w:b/>
              </w:rPr>
              <w:t>Cap del Parc</w:t>
            </w:r>
          </w:p>
          <w:p w14:paraId="71626778" w14:textId="77777777" w:rsidR="004E0CF6" w:rsidRDefault="004E0CF6">
            <w:pPr>
              <w:pStyle w:val="Epgraf"/>
              <w:spacing w:before="20"/>
            </w:pPr>
            <w:r>
              <w:fldChar w:fldCharType="begin">
                <w:ffData>
                  <w:name w:val="Casilla1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5" w:name="Casilla18"/>
            <w:r>
              <w:instrText xml:space="preserve"> FORMCHECKBOX </w:instrText>
            </w:r>
            <w:r w:rsidR="009C16C4">
              <w:fldChar w:fldCharType="separate"/>
            </w:r>
            <w:r>
              <w:fldChar w:fldCharType="end"/>
            </w:r>
            <w:bookmarkEnd w:id="25"/>
            <w:r>
              <w:t xml:space="preserve"> Favorable</w:t>
            </w:r>
          </w:p>
          <w:p w14:paraId="71626779" w14:textId="77777777" w:rsidR="004E0CF6" w:rsidRDefault="004E0CF6">
            <w:pPr>
              <w:pStyle w:val="Epgraf"/>
              <w:spacing w:before="20"/>
            </w:pPr>
            <w:r>
              <w:fldChar w:fldCharType="begin">
                <w:ffData>
                  <w:name w:val="Casilla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6" w:name="Casilla19"/>
            <w:r>
              <w:instrText xml:space="preserve"> FORMCHECKBOX </w:instrText>
            </w:r>
            <w:r w:rsidR="009C16C4">
              <w:fldChar w:fldCharType="separate"/>
            </w:r>
            <w:r>
              <w:fldChar w:fldCharType="end"/>
            </w:r>
            <w:bookmarkEnd w:id="26"/>
            <w:r>
              <w:t xml:space="preserve"> Desfavorable</w:t>
            </w:r>
          </w:p>
        </w:tc>
        <w:tc>
          <w:tcPr>
            <w:tcW w:w="4911" w:type="dxa"/>
            <w:gridSpan w:val="3"/>
            <w:tcBorders>
              <w:top w:val="single" w:sz="2" w:space="0" w:color="auto"/>
              <w:left w:val="single" w:sz="12" w:space="0" w:color="FFFFFF"/>
              <w:bottom w:val="single" w:sz="4" w:space="0" w:color="auto"/>
              <w:right w:val="single" w:sz="12" w:space="0" w:color="FFFFFF"/>
            </w:tcBorders>
          </w:tcPr>
          <w:p w14:paraId="7162677A" w14:textId="77777777" w:rsidR="004E0CF6" w:rsidRDefault="004E0CF6">
            <w:pPr>
              <w:pStyle w:val="Epgraf"/>
              <w:spacing w:before="20"/>
              <w:rPr>
                <w:b/>
              </w:rPr>
            </w:pPr>
            <w:r>
              <w:rPr>
                <w:b/>
              </w:rPr>
              <w:t>Cap de la Regió</w:t>
            </w:r>
          </w:p>
          <w:p w14:paraId="7162677B" w14:textId="77777777" w:rsidR="004E0CF6" w:rsidRDefault="004E0CF6">
            <w:pPr>
              <w:pStyle w:val="Epgraf"/>
              <w:spacing w:before="20"/>
            </w:pPr>
            <w:r>
              <w:fldChar w:fldCharType="begin">
                <w:ffData>
                  <w:name w:val="Casilla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7" w:name="Casilla20"/>
            <w:r>
              <w:instrText xml:space="preserve"> FORMCHECKBOX </w:instrText>
            </w:r>
            <w:r w:rsidR="009C16C4">
              <w:fldChar w:fldCharType="separate"/>
            </w:r>
            <w:r>
              <w:fldChar w:fldCharType="end"/>
            </w:r>
            <w:bookmarkEnd w:id="27"/>
            <w:r>
              <w:t xml:space="preserve"> Favorable</w:t>
            </w:r>
          </w:p>
          <w:p w14:paraId="7162677C" w14:textId="77777777" w:rsidR="004E0CF6" w:rsidRDefault="004E0CF6">
            <w:pPr>
              <w:pStyle w:val="Epgraf"/>
              <w:spacing w:before="20"/>
            </w:pPr>
            <w:r>
              <w:fldChar w:fldCharType="begin">
                <w:ffData>
                  <w:name w:val="Casilla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8" w:name="Casilla21"/>
            <w:r>
              <w:instrText xml:space="preserve"> FORMCHECKBOX </w:instrText>
            </w:r>
            <w:r w:rsidR="009C16C4">
              <w:fldChar w:fldCharType="separate"/>
            </w:r>
            <w:r>
              <w:fldChar w:fldCharType="end"/>
            </w:r>
            <w:bookmarkEnd w:id="28"/>
            <w:r>
              <w:t xml:space="preserve"> Desfavorable</w:t>
            </w:r>
          </w:p>
        </w:tc>
      </w:tr>
      <w:tr w:rsidR="004E0CF6" w:rsidRPr="008D7220" w14:paraId="71626784" w14:textId="77777777" w:rsidTr="00922AA9">
        <w:trPr>
          <w:gridAfter w:val="1"/>
          <w:wAfter w:w="209" w:type="dxa"/>
          <w:cantSplit/>
          <w:trHeight w:val="674"/>
        </w:trPr>
        <w:tc>
          <w:tcPr>
            <w:tcW w:w="4348" w:type="dxa"/>
            <w:gridSpan w:val="4"/>
            <w:tcBorders>
              <w:top w:val="single" w:sz="4" w:space="0" w:color="auto"/>
              <w:left w:val="single" w:sz="12" w:space="0" w:color="FFFFFF"/>
              <w:bottom w:val="single" w:sz="4" w:space="0" w:color="auto"/>
              <w:right w:val="single" w:sz="12" w:space="0" w:color="FFFFFF"/>
            </w:tcBorders>
          </w:tcPr>
          <w:p w14:paraId="7162677E" w14:textId="77777777" w:rsidR="004E0CF6" w:rsidRDefault="004E0CF6" w:rsidP="002C779A">
            <w:pPr>
              <w:pStyle w:val="Epgraf"/>
              <w:spacing w:before="20"/>
            </w:pPr>
            <w:r>
              <w:t>Signatura</w:t>
            </w:r>
          </w:p>
          <w:p w14:paraId="7162677F" w14:textId="77777777" w:rsidR="004E0CF6" w:rsidRDefault="004E0CF6" w:rsidP="002C779A">
            <w:pPr>
              <w:pStyle w:val="Epgraf"/>
              <w:spacing w:before="20"/>
            </w:pPr>
          </w:p>
          <w:p w14:paraId="71626780" w14:textId="0BA482B3" w:rsidR="004E0CF6" w:rsidRPr="008D7220" w:rsidRDefault="004E0CF6" w:rsidP="002C779A">
            <w:pPr>
              <w:spacing w:after="0"/>
            </w:pPr>
            <w:r w:rsidRPr="008D7220">
              <w:rPr>
                <w:sz w:val="16"/>
              </w:rPr>
              <w:t>Data</w:t>
            </w:r>
            <w:r w:rsidRPr="008D7220">
              <w:t xml:space="preserve"> </w:t>
            </w:r>
            <w:r w:rsidRPr="008D7220">
              <w:fldChar w:fldCharType="begin">
                <w:ffData>
                  <w:name w:val="Texto16"/>
                  <w:enabled/>
                  <w:calcOnExit w:val="0"/>
                  <w:textInput/>
                </w:ffData>
              </w:fldChar>
            </w:r>
            <w:bookmarkStart w:id="29" w:name="Texto16"/>
            <w:r w:rsidRPr="008D7220">
              <w:instrText xml:space="preserve"> FORMTEXT </w:instrText>
            </w:r>
            <w:r w:rsidRPr="008D7220">
              <w:fldChar w:fldCharType="separate"/>
            </w:r>
            <w:r w:rsidR="00771A4B">
              <w:rPr>
                <w:noProof/>
              </w:rPr>
              <w:t> </w:t>
            </w:r>
            <w:r w:rsidR="00771A4B">
              <w:rPr>
                <w:noProof/>
              </w:rPr>
              <w:t> </w:t>
            </w:r>
            <w:r w:rsidR="00771A4B">
              <w:rPr>
                <w:noProof/>
              </w:rPr>
              <w:t> </w:t>
            </w:r>
            <w:r w:rsidR="00771A4B">
              <w:rPr>
                <w:noProof/>
              </w:rPr>
              <w:t> </w:t>
            </w:r>
            <w:r w:rsidR="00771A4B">
              <w:rPr>
                <w:noProof/>
              </w:rPr>
              <w:t> </w:t>
            </w:r>
            <w:r w:rsidRPr="008D7220">
              <w:fldChar w:fldCharType="end"/>
            </w:r>
            <w:bookmarkEnd w:id="29"/>
          </w:p>
        </w:tc>
        <w:tc>
          <w:tcPr>
            <w:tcW w:w="4911" w:type="dxa"/>
            <w:gridSpan w:val="3"/>
            <w:tcBorders>
              <w:top w:val="single" w:sz="4" w:space="0" w:color="auto"/>
              <w:left w:val="single" w:sz="12" w:space="0" w:color="FFFFFF"/>
              <w:bottom w:val="single" w:sz="4" w:space="0" w:color="auto"/>
              <w:right w:val="single" w:sz="12" w:space="0" w:color="FFFFFF"/>
            </w:tcBorders>
          </w:tcPr>
          <w:p w14:paraId="71626781" w14:textId="77777777" w:rsidR="004E0CF6" w:rsidRDefault="004E0CF6" w:rsidP="002C779A">
            <w:pPr>
              <w:pStyle w:val="Epgraf"/>
              <w:spacing w:before="20"/>
            </w:pPr>
            <w:r>
              <w:t>Signatura</w:t>
            </w:r>
          </w:p>
          <w:p w14:paraId="71626782" w14:textId="77777777" w:rsidR="004E0CF6" w:rsidRDefault="004E0CF6" w:rsidP="002C779A">
            <w:pPr>
              <w:pStyle w:val="Epgraf"/>
              <w:spacing w:before="20"/>
            </w:pPr>
          </w:p>
          <w:p w14:paraId="71626783" w14:textId="76D2EEAF" w:rsidR="004E0CF6" w:rsidRPr="008D7220" w:rsidRDefault="004E0CF6" w:rsidP="002C779A">
            <w:r w:rsidRPr="008D7220">
              <w:rPr>
                <w:sz w:val="16"/>
              </w:rPr>
              <w:t>Data</w:t>
            </w:r>
            <w:r w:rsidRPr="008D7220">
              <w:t xml:space="preserve"> </w:t>
            </w:r>
            <w:r w:rsidRPr="008D7220">
              <w:fldChar w:fldCharType="begin">
                <w:ffData>
                  <w:name w:val="Texto17"/>
                  <w:enabled/>
                  <w:calcOnExit w:val="0"/>
                  <w:textInput/>
                </w:ffData>
              </w:fldChar>
            </w:r>
            <w:bookmarkStart w:id="30" w:name="Texto17"/>
            <w:r w:rsidRPr="008D7220">
              <w:instrText xml:space="preserve"> FORMTEXT </w:instrText>
            </w:r>
            <w:r w:rsidRPr="008D7220">
              <w:fldChar w:fldCharType="separate"/>
            </w:r>
            <w:r w:rsidR="00771A4B">
              <w:rPr>
                <w:noProof/>
              </w:rPr>
              <w:t> </w:t>
            </w:r>
            <w:r w:rsidR="00771A4B">
              <w:rPr>
                <w:noProof/>
              </w:rPr>
              <w:t> </w:t>
            </w:r>
            <w:r w:rsidR="00771A4B">
              <w:rPr>
                <w:noProof/>
              </w:rPr>
              <w:t> </w:t>
            </w:r>
            <w:r w:rsidR="00771A4B">
              <w:rPr>
                <w:noProof/>
              </w:rPr>
              <w:t> </w:t>
            </w:r>
            <w:r w:rsidR="00771A4B">
              <w:rPr>
                <w:noProof/>
              </w:rPr>
              <w:t> </w:t>
            </w:r>
            <w:r w:rsidRPr="008D7220">
              <w:fldChar w:fldCharType="end"/>
            </w:r>
            <w:bookmarkEnd w:id="30"/>
          </w:p>
        </w:tc>
      </w:tr>
      <w:tr w:rsidR="004E0CF6" w:rsidRPr="008D7220" w14:paraId="71626789" w14:textId="77777777" w:rsidTr="00922AA9">
        <w:trPr>
          <w:gridAfter w:val="1"/>
          <w:wAfter w:w="209" w:type="dxa"/>
          <w:cantSplit/>
          <w:trHeight w:val="467"/>
        </w:trPr>
        <w:tc>
          <w:tcPr>
            <w:tcW w:w="4348" w:type="dxa"/>
            <w:gridSpan w:val="4"/>
            <w:tcBorders>
              <w:top w:val="single" w:sz="4" w:space="0" w:color="auto"/>
              <w:left w:val="single" w:sz="12" w:space="0" w:color="FFFFFF"/>
              <w:bottom w:val="single" w:sz="4" w:space="0" w:color="auto"/>
              <w:right w:val="single" w:sz="12" w:space="0" w:color="FFFFFF"/>
            </w:tcBorders>
          </w:tcPr>
          <w:p w14:paraId="71626785" w14:textId="77777777" w:rsidR="004E0CF6" w:rsidRDefault="004E0CF6">
            <w:pPr>
              <w:pStyle w:val="Epgraf"/>
              <w:spacing w:before="20"/>
            </w:pPr>
            <w:r>
              <w:t>Observacions (si escau)</w:t>
            </w:r>
          </w:p>
          <w:p w14:paraId="71626786" w14:textId="4DDA97B9" w:rsidR="004E0CF6" w:rsidRDefault="004E0CF6">
            <w:pPr>
              <w:pStyle w:val="Resposta"/>
            </w:pPr>
            <w:r>
              <w:fldChar w:fldCharType="begin">
                <w:ffData>
                  <w:name w:val="Texto18"/>
                  <w:enabled/>
                  <w:calcOnExit w:val="0"/>
                  <w:textInput/>
                </w:ffData>
              </w:fldChar>
            </w:r>
            <w:bookmarkStart w:id="31" w:name="Texto18"/>
            <w:r>
              <w:instrText xml:space="preserve"> FORMTEXT </w:instrText>
            </w:r>
            <w:r>
              <w:fldChar w:fldCharType="separate"/>
            </w:r>
            <w:r w:rsidR="00771A4B">
              <w:rPr>
                <w:noProof/>
              </w:rPr>
              <w:t> </w:t>
            </w:r>
            <w:r w:rsidR="00771A4B">
              <w:rPr>
                <w:noProof/>
              </w:rPr>
              <w:t> </w:t>
            </w:r>
            <w:r w:rsidR="00771A4B">
              <w:rPr>
                <w:noProof/>
              </w:rPr>
              <w:t> </w:t>
            </w:r>
            <w:r w:rsidR="00771A4B">
              <w:rPr>
                <w:noProof/>
              </w:rPr>
              <w:t> </w:t>
            </w:r>
            <w:r w:rsidR="00771A4B">
              <w:rPr>
                <w:noProof/>
              </w:rPr>
              <w:t> </w:t>
            </w:r>
            <w:r>
              <w:fldChar w:fldCharType="end"/>
            </w:r>
            <w:bookmarkEnd w:id="31"/>
          </w:p>
        </w:tc>
        <w:tc>
          <w:tcPr>
            <w:tcW w:w="4911" w:type="dxa"/>
            <w:gridSpan w:val="3"/>
            <w:tcBorders>
              <w:top w:val="single" w:sz="4" w:space="0" w:color="auto"/>
              <w:left w:val="single" w:sz="12" w:space="0" w:color="FFFFFF"/>
              <w:bottom w:val="single" w:sz="4" w:space="0" w:color="auto"/>
              <w:right w:val="single" w:sz="12" w:space="0" w:color="FFFFFF"/>
            </w:tcBorders>
          </w:tcPr>
          <w:p w14:paraId="71626787" w14:textId="77777777" w:rsidR="004E0CF6" w:rsidRDefault="004E0CF6">
            <w:pPr>
              <w:pStyle w:val="Epgraf"/>
              <w:spacing w:before="20"/>
            </w:pPr>
            <w:r>
              <w:t>Observacions (si escau)</w:t>
            </w:r>
          </w:p>
          <w:p w14:paraId="71626788" w14:textId="70601F93" w:rsidR="004E0CF6" w:rsidRDefault="004E0CF6">
            <w:pPr>
              <w:pStyle w:val="Resposta"/>
            </w:pPr>
            <w:r>
              <w:fldChar w:fldCharType="begin">
                <w:ffData>
                  <w:name w:val="Texto19"/>
                  <w:enabled/>
                  <w:calcOnExit w:val="0"/>
                  <w:textInput/>
                </w:ffData>
              </w:fldChar>
            </w:r>
            <w:bookmarkStart w:id="32" w:name="Texto19"/>
            <w:r>
              <w:instrText xml:space="preserve"> FORMTEXT </w:instrText>
            </w:r>
            <w:r>
              <w:fldChar w:fldCharType="separate"/>
            </w:r>
            <w:r w:rsidR="00771A4B">
              <w:rPr>
                <w:noProof/>
              </w:rPr>
              <w:t> </w:t>
            </w:r>
            <w:r w:rsidR="00771A4B">
              <w:rPr>
                <w:noProof/>
              </w:rPr>
              <w:t> </w:t>
            </w:r>
            <w:r w:rsidR="00771A4B">
              <w:rPr>
                <w:noProof/>
              </w:rPr>
              <w:t> </w:t>
            </w:r>
            <w:r w:rsidR="00771A4B">
              <w:rPr>
                <w:noProof/>
              </w:rPr>
              <w:t> </w:t>
            </w:r>
            <w:r w:rsidR="00771A4B">
              <w:rPr>
                <w:noProof/>
              </w:rPr>
              <w:t> </w:t>
            </w:r>
            <w:r>
              <w:fldChar w:fldCharType="end"/>
            </w:r>
            <w:bookmarkEnd w:id="32"/>
          </w:p>
        </w:tc>
      </w:tr>
      <w:tr w:rsidR="004E0CF6" w:rsidRPr="008D7220" w14:paraId="7162678B" w14:textId="77777777" w:rsidTr="00922AA9">
        <w:trPr>
          <w:gridAfter w:val="1"/>
          <w:wAfter w:w="209" w:type="dxa"/>
          <w:cantSplit/>
          <w:trHeight w:val="271"/>
        </w:trPr>
        <w:tc>
          <w:tcPr>
            <w:tcW w:w="9259" w:type="dxa"/>
            <w:gridSpan w:val="7"/>
            <w:tcBorders>
              <w:top w:val="single" w:sz="12" w:space="0" w:color="auto"/>
              <w:left w:val="single" w:sz="2" w:space="0" w:color="FFFFFF"/>
              <w:bottom w:val="single" w:sz="12" w:space="0" w:color="auto"/>
              <w:right w:val="single" w:sz="2" w:space="0" w:color="FFFFFF"/>
            </w:tcBorders>
          </w:tcPr>
          <w:p w14:paraId="7162678A" w14:textId="2080F85B" w:rsidR="004E0CF6" w:rsidRDefault="00F75C5C" w:rsidP="00AE4F1D">
            <w:pPr>
              <w:pStyle w:val="Fttol2"/>
            </w:pPr>
            <w:r w:rsidRPr="00AD7902">
              <w:rPr>
                <w:sz w:val="22"/>
                <w:szCs w:val="22"/>
              </w:rPr>
              <w:t>E</w:t>
            </w:r>
            <w:r w:rsidR="004E0CF6" w:rsidRPr="00AD7902">
              <w:rPr>
                <w:sz w:val="22"/>
                <w:szCs w:val="22"/>
              </w:rPr>
              <w:t>l</w:t>
            </w:r>
            <w:r w:rsidR="00BB5C10" w:rsidRPr="00AD7902">
              <w:rPr>
                <w:sz w:val="22"/>
                <w:szCs w:val="22"/>
              </w:rPr>
              <w:t>/la</w:t>
            </w:r>
            <w:r w:rsidR="004E0CF6" w:rsidRPr="00AD7902">
              <w:rPr>
                <w:sz w:val="22"/>
                <w:szCs w:val="22"/>
              </w:rPr>
              <w:t xml:space="preserve"> director</w:t>
            </w:r>
            <w:r w:rsidR="00BB5C10" w:rsidRPr="00AD7902">
              <w:rPr>
                <w:sz w:val="22"/>
                <w:szCs w:val="22"/>
              </w:rPr>
              <w:t>/a</w:t>
            </w:r>
            <w:r w:rsidR="004E0CF6" w:rsidRPr="00AD7902">
              <w:rPr>
                <w:sz w:val="22"/>
                <w:szCs w:val="22"/>
              </w:rPr>
              <w:t xml:space="preserve"> general</w:t>
            </w:r>
            <w:r w:rsidR="004E0CF6">
              <w:t xml:space="preserve"> </w:t>
            </w:r>
            <w:r w:rsidR="0005393B" w:rsidRPr="0005393B">
              <w:rPr>
                <w:b w:val="0"/>
              </w:rPr>
              <w:t>(</w:t>
            </w:r>
            <w:r w:rsidR="00AD7902" w:rsidRPr="00AD7902">
              <w:rPr>
                <w:b w:val="0"/>
                <w:sz w:val="16"/>
                <w:szCs w:val="16"/>
              </w:rPr>
              <w:t>per delegació, per Resolució INT/2993/2023, de 29 d’agost - DOGC 8992 de 01.09.2023)</w:t>
            </w:r>
          </w:p>
        </w:tc>
      </w:tr>
      <w:tr w:rsidR="004E0CF6" w:rsidRPr="008D7220" w14:paraId="7162678E" w14:textId="77777777" w:rsidTr="00922AA9">
        <w:trPr>
          <w:gridAfter w:val="1"/>
          <w:wAfter w:w="209" w:type="dxa"/>
          <w:cantSplit/>
          <w:trHeight w:val="297"/>
        </w:trPr>
        <w:tc>
          <w:tcPr>
            <w:tcW w:w="5112" w:type="dxa"/>
            <w:gridSpan w:val="5"/>
            <w:tcBorders>
              <w:top w:val="single" w:sz="12" w:space="0" w:color="auto"/>
            </w:tcBorders>
            <w:vAlign w:val="center"/>
          </w:tcPr>
          <w:p w14:paraId="7162678C" w14:textId="77777777" w:rsidR="004E0CF6" w:rsidRDefault="004E0CF6" w:rsidP="00AE4F1D">
            <w:pPr>
              <w:pStyle w:val="Fpregunta"/>
              <w:spacing w:line="240" w:lineRule="auto"/>
              <w:jc w:val="left"/>
              <w:rPr>
                <w:sz w:val="20"/>
              </w:rPr>
            </w:pPr>
            <w:r>
              <w:rPr>
                <w:sz w:val="20"/>
              </w:rPr>
              <w:t>Resolc:</w:t>
            </w:r>
          </w:p>
        </w:tc>
        <w:tc>
          <w:tcPr>
            <w:tcW w:w="4147" w:type="dxa"/>
            <w:gridSpan w:val="2"/>
            <w:tcBorders>
              <w:top w:val="single" w:sz="12" w:space="0" w:color="auto"/>
            </w:tcBorders>
            <w:vAlign w:val="center"/>
          </w:tcPr>
          <w:p w14:paraId="7162678D" w14:textId="77777777" w:rsidR="0005393B" w:rsidRDefault="0005393B" w:rsidP="00AE4F1D">
            <w:pPr>
              <w:pStyle w:val="Fpregunta"/>
              <w:spacing w:line="240" w:lineRule="auto"/>
              <w:jc w:val="left"/>
            </w:pPr>
          </w:p>
        </w:tc>
      </w:tr>
      <w:tr w:rsidR="004E0CF6" w:rsidRPr="008D7220" w14:paraId="71626791" w14:textId="77777777" w:rsidTr="00922AA9">
        <w:trPr>
          <w:gridAfter w:val="1"/>
          <w:wAfter w:w="209" w:type="dxa"/>
          <w:cantSplit/>
          <w:trHeight w:val="19"/>
        </w:trPr>
        <w:tc>
          <w:tcPr>
            <w:tcW w:w="5112" w:type="dxa"/>
            <w:gridSpan w:val="5"/>
            <w:vAlign w:val="center"/>
          </w:tcPr>
          <w:p w14:paraId="7162678F" w14:textId="77777777" w:rsidR="004E0CF6" w:rsidRDefault="004E0CF6" w:rsidP="00FA2823">
            <w:pPr>
              <w:pStyle w:val="Resposta"/>
              <w:spacing w:before="24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16"/>
              </w:rP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3" w:name="Casilla3"/>
            <w:r>
              <w:rPr>
                <w:rFonts w:ascii="Arial" w:hAnsi="Arial"/>
                <w:sz w:val="16"/>
              </w:rPr>
              <w:instrText xml:space="preserve"> FORMCHECKBOX </w:instrText>
            </w:r>
            <w:r w:rsidR="009C16C4">
              <w:rPr>
                <w:rFonts w:ascii="Arial" w:hAnsi="Arial"/>
                <w:sz w:val="16"/>
              </w:rPr>
            </w:r>
            <w:r w:rsidR="009C16C4">
              <w:rPr>
                <w:rFonts w:ascii="Arial" w:hAnsi="Arial"/>
                <w:sz w:val="16"/>
              </w:rPr>
              <w:fldChar w:fldCharType="separate"/>
            </w:r>
            <w:r>
              <w:rPr>
                <w:rFonts w:ascii="Arial" w:hAnsi="Arial"/>
                <w:sz w:val="16"/>
              </w:rPr>
              <w:fldChar w:fldCharType="end"/>
            </w:r>
            <w:bookmarkEnd w:id="33"/>
            <w:r>
              <w:rPr>
                <w:rFonts w:ascii="Arial" w:hAnsi="Arial"/>
                <w:sz w:val="16"/>
              </w:rPr>
              <w:t xml:space="preserve">  Concedir el permís o llicència que sol·liciteu</w:t>
            </w:r>
          </w:p>
        </w:tc>
        <w:tc>
          <w:tcPr>
            <w:tcW w:w="4147" w:type="dxa"/>
            <w:gridSpan w:val="2"/>
          </w:tcPr>
          <w:p w14:paraId="71626790" w14:textId="77777777" w:rsidR="004E0CF6" w:rsidRDefault="00FA2823" w:rsidP="00FA2823">
            <w:pPr>
              <w:pStyle w:val="Resposta"/>
              <w:spacing w:before="24"/>
            </w:pPr>
            <w:r w:rsidRPr="00FA2823">
              <w:rPr>
                <w:rFonts w:ascii="Arial" w:hAnsi="Arial"/>
                <w:sz w:val="16"/>
              </w:rPr>
              <w:fldChar w:fldCharType="begin">
                <w:ffData>
                  <w:name w:val="Casilla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4" w:name="Casilla4"/>
            <w:r w:rsidRPr="00FA2823">
              <w:rPr>
                <w:rFonts w:ascii="Arial" w:hAnsi="Arial"/>
                <w:sz w:val="16"/>
              </w:rPr>
              <w:instrText xml:space="preserve"> FORMCHECKBOX </w:instrText>
            </w:r>
            <w:r w:rsidR="009C16C4">
              <w:rPr>
                <w:rFonts w:ascii="Arial" w:hAnsi="Arial"/>
                <w:sz w:val="16"/>
              </w:rPr>
            </w:r>
            <w:r w:rsidR="009C16C4">
              <w:rPr>
                <w:rFonts w:ascii="Arial" w:hAnsi="Arial"/>
                <w:sz w:val="16"/>
              </w:rPr>
              <w:fldChar w:fldCharType="separate"/>
            </w:r>
            <w:r w:rsidRPr="00FA2823">
              <w:rPr>
                <w:rFonts w:ascii="Arial" w:hAnsi="Arial"/>
                <w:sz w:val="16"/>
              </w:rPr>
              <w:fldChar w:fldCharType="end"/>
            </w:r>
            <w:bookmarkEnd w:id="34"/>
            <w:r w:rsidRPr="00FA2823">
              <w:rPr>
                <w:rFonts w:ascii="Arial" w:hAnsi="Arial"/>
                <w:sz w:val="16"/>
              </w:rPr>
              <w:t xml:space="preserve">  Denegar el permís o llicència que sol·liciteu</w:t>
            </w:r>
          </w:p>
        </w:tc>
      </w:tr>
      <w:tr w:rsidR="004E0CF6" w:rsidRPr="008D7220" w14:paraId="716267A2" w14:textId="77777777" w:rsidTr="00922AA9">
        <w:trPr>
          <w:gridAfter w:val="1"/>
          <w:wAfter w:w="209" w:type="dxa"/>
          <w:cantSplit/>
          <w:trHeight w:val="2053"/>
        </w:trPr>
        <w:tc>
          <w:tcPr>
            <w:tcW w:w="5112" w:type="dxa"/>
            <w:gridSpan w:val="5"/>
            <w:tcBorders>
              <w:top w:val="single" w:sz="4" w:space="0" w:color="auto"/>
            </w:tcBorders>
          </w:tcPr>
          <w:p w14:paraId="71626792" w14:textId="77777777" w:rsidR="004E0CF6" w:rsidRDefault="004E0CF6" w:rsidP="00FA2823">
            <w:pPr>
              <w:pStyle w:val="Fpregunta"/>
              <w:spacing w:beforeLines="20" w:before="48" w:line="240" w:lineRule="auto"/>
            </w:pPr>
            <w:r>
              <w:lastRenderedPageBreak/>
              <w:t>Data de la resolució</w:t>
            </w:r>
          </w:p>
          <w:p w14:paraId="71626793" w14:textId="68A44950" w:rsidR="004E0CF6" w:rsidRDefault="005923F3" w:rsidP="00FA2823">
            <w:pPr>
              <w:pStyle w:val="Frespostacurta"/>
              <w:spacing w:beforeLines="20" w:before="48"/>
            </w:pPr>
            <w:r w:rsidRPr="008D7220">
              <w:fldChar w:fldCharType="begin">
                <w:ffData>
                  <w:name w:val="Texto16"/>
                  <w:enabled/>
                  <w:calcOnExit w:val="0"/>
                  <w:textInput/>
                </w:ffData>
              </w:fldChar>
            </w:r>
            <w:r w:rsidRPr="008D7220">
              <w:instrText xml:space="preserve"> FORMTEXT </w:instrText>
            </w:r>
            <w:r w:rsidRPr="008D7220">
              <w:fldChar w:fldCharType="separate"/>
            </w:r>
            <w:r w:rsidR="00771A4B">
              <w:rPr>
                <w:noProof/>
              </w:rPr>
              <w:t> </w:t>
            </w:r>
            <w:r w:rsidR="00771A4B">
              <w:rPr>
                <w:noProof/>
              </w:rPr>
              <w:t> </w:t>
            </w:r>
            <w:r w:rsidR="00771A4B">
              <w:rPr>
                <w:noProof/>
              </w:rPr>
              <w:t> </w:t>
            </w:r>
            <w:r w:rsidR="00771A4B">
              <w:rPr>
                <w:noProof/>
              </w:rPr>
              <w:t> </w:t>
            </w:r>
            <w:r w:rsidR="00771A4B">
              <w:rPr>
                <w:noProof/>
              </w:rPr>
              <w:t> </w:t>
            </w:r>
            <w:r w:rsidRPr="008D7220">
              <w:fldChar w:fldCharType="end"/>
            </w:r>
          </w:p>
          <w:p w14:paraId="71626794" w14:textId="77777777" w:rsidR="0005393B" w:rsidRDefault="0005393B" w:rsidP="00AE4F1D">
            <w:pPr>
              <w:pStyle w:val="Frespostacurta"/>
            </w:pPr>
          </w:p>
          <w:p w14:paraId="71626795" w14:textId="77777777" w:rsidR="0005393B" w:rsidRDefault="0005393B" w:rsidP="00AE4F1D">
            <w:pPr>
              <w:pStyle w:val="Frespostacurta"/>
            </w:pPr>
          </w:p>
          <w:p w14:paraId="71626796" w14:textId="77777777" w:rsidR="0005393B" w:rsidRDefault="0005393B" w:rsidP="00AE4F1D">
            <w:pPr>
              <w:pStyle w:val="Frespostacurta"/>
            </w:pPr>
          </w:p>
        </w:tc>
        <w:tc>
          <w:tcPr>
            <w:tcW w:w="4147" w:type="dxa"/>
            <w:gridSpan w:val="2"/>
            <w:tcBorders>
              <w:top w:val="single" w:sz="4" w:space="0" w:color="auto"/>
            </w:tcBorders>
          </w:tcPr>
          <w:p w14:paraId="71626798" w14:textId="46920657" w:rsidR="00BB5C10" w:rsidRDefault="00BB5C10" w:rsidP="00FA2823">
            <w:pPr>
              <w:pStyle w:val="Epgraf"/>
              <w:spacing w:before="20"/>
              <w:rPr>
                <w:szCs w:val="16"/>
              </w:rPr>
            </w:pPr>
            <w:r>
              <w:rPr>
                <w:rFonts w:cs="Arial"/>
                <w:szCs w:val="16"/>
              </w:rPr>
              <w:t>El/la director/a general</w:t>
            </w:r>
          </w:p>
          <w:p w14:paraId="71626799" w14:textId="77777777" w:rsidR="00BB5C10" w:rsidRDefault="00BB5C10" w:rsidP="00FA2823">
            <w:pPr>
              <w:pStyle w:val="Epgraf"/>
              <w:spacing w:before="20"/>
              <w:rPr>
                <w:szCs w:val="16"/>
              </w:rPr>
            </w:pPr>
          </w:p>
          <w:p w14:paraId="7162679A" w14:textId="77777777" w:rsidR="00BB5C10" w:rsidRDefault="00BB5C10" w:rsidP="00FA2823">
            <w:pPr>
              <w:pStyle w:val="Epgraf"/>
              <w:spacing w:before="20"/>
              <w:rPr>
                <w:szCs w:val="16"/>
              </w:rPr>
            </w:pPr>
          </w:p>
          <w:p w14:paraId="7162679B" w14:textId="77777777" w:rsidR="00F75C5C" w:rsidRDefault="00F75C5C" w:rsidP="00FA2823">
            <w:pPr>
              <w:pStyle w:val="Epgraf"/>
              <w:spacing w:before="20"/>
              <w:rPr>
                <w:szCs w:val="16"/>
              </w:rPr>
            </w:pPr>
          </w:p>
          <w:p w14:paraId="7162679C" w14:textId="77777777" w:rsidR="00F75C5C" w:rsidRDefault="00F75C5C" w:rsidP="00FA2823">
            <w:pPr>
              <w:pStyle w:val="Epgraf"/>
              <w:spacing w:before="20"/>
              <w:rPr>
                <w:szCs w:val="16"/>
              </w:rPr>
            </w:pPr>
          </w:p>
          <w:p w14:paraId="7162679D" w14:textId="77777777" w:rsidR="00F75C5C" w:rsidRDefault="00F75C5C" w:rsidP="00FA2823">
            <w:pPr>
              <w:pStyle w:val="Epgraf"/>
              <w:spacing w:before="20"/>
              <w:rPr>
                <w:szCs w:val="16"/>
              </w:rPr>
            </w:pPr>
          </w:p>
          <w:p w14:paraId="7162679E" w14:textId="599BCE31" w:rsidR="0005393B" w:rsidRDefault="008A3A70" w:rsidP="00FA2823">
            <w:pPr>
              <w:pStyle w:val="Epgraf"/>
              <w:spacing w:before="20"/>
              <w:rPr>
                <w:szCs w:val="16"/>
              </w:rPr>
            </w:pPr>
            <w:r>
              <w:rPr>
                <w:szCs w:val="16"/>
              </w:rPr>
              <w:t>Alexandra Sayegh Farran</w:t>
            </w:r>
          </w:p>
          <w:p w14:paraId="7162679F" w14:textId="09F87748" w:rsidR="004E0CF6" w:rsidRPr="008D7220" w:rsidRDefault="00E61914" w:rsidP="00FA2823">
            <w:pPr>
              <w:pStyle w:val="Epgraf"/>
              <w:spacing w:before="20"/>
              <w:rPr>
                <w:szCs w:val="16"/>
              </w:rPr>
            </w:pPr>
            <w:r>
              <w:rPr>
                <w:szCs w:val="16"/>
              </w:rPr>
              <w:t>Sub</w:t>
            </w:r>
            <w:r w:rsidR="0005393B">
              <w:rPr>
                <w:szCs w:val="16"/>
              </w:rPr>
              <w:t>director</w:t>
            </w:r>
            <w:r w:rsidR="008A3A70">
              <w:rPr>
                <w:szCs w:val="16"/>
              </w:rPr>
              <w:t>a</w:t>
            </w:r>
            <w:r w:rsidR="0005393B">
              <w:rPr>
                <w:szCs w:val="16"/>
              </w:rPr>
              <w:t xml:space="preserve"> general d’</w:t>
            </w:r>
            <w:r w:rsidR="00D7300E">
              <w:rPr>
                <w:szCs w:val="16"/>
              </w:rPr>
              <w:t>Administració i Recursos</w:t>
            </w:r>
          </w:p>
          <w:p w14:paraId="716267A1" w14:textId="3A646AD0" w:rsidR="004E0CF6" w:rsidRPr="00500A6E" w:rsidRDefault="00AD7902" w:rsidP="00DD174D">
            <w:pPr>
              <w:pStyle w:val="Epgraf"/>
              <w:spacing w:before="20"/>
              <w:rPr>
                <w:sz w:val="14"/>
              </w:rPr>
            </w:pPr>
            <w:r w:rsidRPr="00796A55">
              <w:rPr>
                <w:szCs w:val="16"/>
              </w:rPr>
              <w:t>P</w:t>
            </w:r>
            <w:r>
              <w:rPr>
                <w:szCs w:val="16"/>
              </w:rPr>
              <w:t>er autor</w:t>
            </w:r>
            <w:r w:rsidR="008A3A70">
              <w:rPr>
                <w:szCs w:val="16"/>
              </w:rPr>
              <w:t>ització (Resolució de 05.05.2025</w:t>
            </w:r>
            <w:r w:rsidRPr="00796A55">
              <w:rPr>
                <w:szCs w:val="16"/>
              </w:rPr>
              <w:t>)</w:t>
            </w:r>
          </w:p>
        </w:tc>
      </w:tr>
    </w:tbl>
    <w:tbl>
      <w:tblPr>
        <w:tblpPr w:leftFromText="141" w:rightFromText="141" w:vertAnchor="text" w:horzAnchor="margin" w:tblpY="51"/>
        <w:tblW w:w="949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46"/>
        <w:gridCol w:w="4752"/>
      </w:tblGrid>
      <w:tr w:rsidR="00922AA9" w:rsidRPr="008D7220" w14:paraId="6D6605E6" w14:textId="77777777" w:rsidTr="00922AA9">
        <w:trPr>
          <w:cantSplit/>
          <w:trHeight w:val="227"/>
        </w:trPr>
        <w:tc>
          <w:tcPr>
            <w:tcW w:w="9498" w:type="dxa"/>
            <w:gridSpan w:val="2"/>
            <w:tcBorders>
              <w:top w:val="single" w:sz="2" w:space="0" w:color="FFFFFF"/>
              <w:bottom w:val="single" w:sz="12" w:space="0" w:color="auto"/>
            </w:tcBorders>
          </w:tcPr>
          <w:p w14:paraId="7969DD91" w14:textId="77777777" w:rsidR="00922AA9" w:rsidRPr="00B848E7" w:rsidRDefault="00922AA9" w:rsidP="00922AA9">
            <w:pPr>
              <w:pStyle w:val="Fnota"/>
            </w:pPr>
          </w:p>
        </w:tc>
      </w:tr>
      <w:tr w:rsidR="00922AA9" w:rsidRPr="008D7220" w14:paraId="20424033" w14:textId="77777777" w:rsidTr="00922AA9">
        <w:trPr>
          <w:cantSplit/>
          <w:trHeight w:val="270"/>
        </w:trPr>
        <w:tc>
          <w:tcPr>
            <w:tcW w:w="4746" w:type="dxa"/>
            <w:tcBorders>
              <w:top w:val="single" w:sz="12" w:space="0" w:color="auto"/>
              <w:left w:val="single" w:sz="2" w:space="0" w:color="FFFFFF"/>
              <w:bottom w:val="single" w:sz="12" w:space="0" w:color="000000"/>
              <w:right w:val="single" w:sz="2" w:space="0" w:color="FFFFFF"/>
            </w:tcBorders>
            <w:tcMar>
              <w:right w:w="75" w:type="dxa"/>
            </w:tcMar>
          </w:tcPr>
          <w:p w14:paraId="7DFD3D11" w14:textId="77777777" w:rsidR="00922AA9" w:rsidRPr="005923F3" w:rsidRDefault="00922AA9" w:rsidP="00922AA9">
            <w:pPr>
              <w:pStyle w:val="Estndard"/>
              <w:tabs>
                <w:tab w:val="left" w:pos="74"/>
              </w:tabs>
              <w:spacing w:before="60" w:after="20"/>
              <w:ind w:left="170"/>
              <w:rPr>
                <w:b/>
                <w:sz w:val="14"/>
                <w:lang w:val="ca-ES"/>
              </w:rPr>
            </w:pPr>
            <w:r w:rsidRPr="005923F3">
              <w:rPr>
                <w:b/>
                <w:sz w:val="14"/>
                <w:lang w:val="ca-ES"/>
              </w:rPr>
              <w:t>Marc legal</w:t>
            </w:r>
          </w:p>
        </w:tc>
        <w:tc>
          <w:tcPr>
            <w:tcW w:w="4752" w:type="dxa"/>
            <w:tcBorders>
              <w:top w:val="single" w:sz="12" w:space="0" w:color="auto"/>
              <w:left w:val="single" w:sz="2" w:space="0" w:color="FFFFFF"/>
              <w:bottom w:val="single" w:sz="12" w:space="0" w:color="000000"/>
              <w:right w:val="single" w:sz="2" w:space="0" w:color="FFFFFF"/>
            </w:tcBorders>
            <w:tcMar>
              <w:right w:w="75" w:type="dxa"/>
            </w:tcMar>
          </w:tcPr>
          <w:p w14:paraId="771CA065" w14:textId="77777777" w:rsidR="00922AA9" w:rsidRPr="00B848E7" w:rsidRDefault="00922AA9" w:rsidP="00922AA9">
            <w:pPr>
              <w:pStyle w:val="Estndard"/>
              <w:tabs>
                <w:tab w:val="left" w:pos="74"/>
              </w:tabs>
              <w:spacing w:line="181" w:lineRule="atLeast"/>
              <w:ind w:left="170"/>
              <w:rPr>
                <w:rFonts w:cs="Arial"/>
                <w:sz w:val="14"/>
                <w:szCs w:val="14"/>
                <w:lang w:val="ca-ES"/>
              </w:rPr>
            </w:pPr>
          </w:p>
        </w:tc>
      </w:tr>
      <w:tr w:rsidR="00922AA9" w:rsidRPr="008D7220" w14:paraId="58BC5D9D" w14:textId="77777777" w:rsidTr="00922AA9">
        <w:trPr>
          <w:cantSplit/>
          <w:trHeight w:val="270"/>
        </w:trPr>
        <w:tc>
          <w:tcPr>
            <w:tcW w:w="4746" w:type="dxa"/>
            <w:tcBorders>
              <w:top w:val="single" w:sz="2" w:space="0" w:color="FFFFFF"/>
              <w:left w:val="single" w:sz="2" w:space="0" w:color="FFFFFF"/>
              <w:bottom w:val="single" w:sz="12" w:space="0" w:color="000000"/>
              <w:right w:val="single" w:sz="2" w:space="0" w:color="FFFFFF"/>
            </w:tcBorders>
            <w:tcMar>
              <w:right w:w="75" w:type="dxa"/>
            </w:tcMar>
          </w:tcPr>
          <w:p w14:paraId="28A5A198" w14:textId="77777777" w:rsidR="00922AA9" w:rsidRPr="00B848E7" w:rsidRDefault="00922AA9" w:rsidP="00922AA9">
            <w:pPr>
              <w:pStyle w:val="Estndard"/>
              <w:numPr>
                <w:ilvl w:val="0"/>
                <w:numId w:val="1"/>
              </w:numPr>
              <w:tabs>
                <w:tab w:val="clear" w:pos="360"/>
                <w:tab w:val="left" w:pos="74"/>
              </w:tabs>
              <w:spacing w:before="60" w:after="20"/>
              <w:rPr>
                <w:sz w:val="14"/>
                <w:lang w:val="ca-ES"/>
              </w:rPr>
            </w:pPr>
            <w:r w:rsidRPr="00B848E7">
              <w:rPr>
                <w:sz w:val="14"/>
                <w:lang w:val="ca-ES"/>
              </w:rPr>
              <w:t xml:space="preserve">Decret legislatiu 1/1997, de 31 d'octubre, pel qual s'aprova la refosa en un text únic dels preceptes de determinats textos legals vigents a Catalunya en matèria de funció pública. </w:t>
            </w:r>
          </w:p>
          <w:p w14:paraId="75351F7A" w14:textId="77777777" w:rsidR="00922AA9" w:rsidRPr="00B848E7" w:rsidRDefault="00922AA9" w:rsidP="00922AA9">
            <w:pPr>
              <w:pStyle w:val="Estndard"/>
              <w:numPr>
                <w:ilvl w:val="0"/>
                <w:numId w:val="1"/>
              </w:numPr>
              <w:tabs>
                <w:tab w:val="clear" w:pos="360"/>
                <w:tab w:val="left" w:pos="74"/>
              </w:tabs>
              <w:spacing w:before="60" w:after="20"/>
              <w:rPr>
                <w:sz w:val="14"/>
                <w:lang w:val="ca-ES"/>
              </w:rPr>
            </w:pPr>
            <w:r w:rsidRPr="00B848E7">
              <w:rPr>
                <w:sz w:val="14"/>
                <w:lang w:val="ca-ES"/>
              </w:rPr>
              <w:t>Laborals: VI Conveni col·lectiu únic d'àmbit de Catalunya del personal laboral de la Generalitat de Catalunya.</w:t>
            </w:r>
          </w:p>
        </w:tc>
        <w:tc>
          <w:tcPr>
            <w:tcW w:w="4752" w:type="dxa"/>
            <w:tcBorders>
              <w:top w:val="single" w:sz="2" w:space="0" w:color="FFFFFF"/>
              <w:left w:val="single" w:sz="2" w:space="0" w:color="FFFFFF"/>
              <w:bottom w:val="single" w:sz="12" w:space="0" w:color="000000"/>
              <w:right w:val="single" w:sz="2" w:space="0" w:color="FFFFFF"/>
            </w:tcBorders>
            <w:tcMar>
              <w:right w:w="75" w:type="dxa"/>
            </w:tcMar>
          </w:tcPr>
          <w:p w14:paraId="120594AB" w14:textId="77777777" w:rsidR="00922AA9" w:rsidRDefault="00922AA9" w:rsidP="00922AA9">
            <w:pPr>
              <w:pStyle w:val="Estndard"/>
              <w:numPr>
                <w:ilvl w:val="0"/>
                <w:numId w:val="1"/>
              </w:numPr>
              <w:tabs>
                <w:tab w:val="clear" w:pos="360"/>
                <w:tab w:val="left" w:pos="74"/>
              </w:tabs>
              <w:spacing w:before="60" w:after="20"/>
              <w:rPr>
                <w:sz w:val="14"/>
                <w:lang w:val="ca-ES"/>
              </w:rPr>
            </w:pPr>
            <w:r w:rsidRPr="00B848E7">
              <w:rPr>
                <w:rFonts w:cs="Arial"/>
                <w:sz w:val="14"/>
                <w:szCs w:val="14"/>
                <w:lang w:val="ca-ES"/>
              </w:rPr>
              <w:t>Llei 8/2006, de 5 de juliol, de mesures de conciliació de la vida personal, familiar i laboral del personal al servei de les administracions públiques de Catalunya</w:t>
            </w:r>
            <w:r w:rsidRPr="00B848E7">
              <w:rPr>
                <w:sz w:val="14"/>
                <w:lang w:val="ca-ES"/>
              </w:rPr>
              <w:t>.</w:t>
            </w:r>
          </w:p>
          <w:p w14:paraId="7B2515A5" w14:textId="77777777" w:rsidR="00922AA9" w:rsidRPr="00B848E7" w:rsidRDefault="00922AA9" w:rsidP="00922AA9">
            <w:pPr>
              <w:pStyle w:val="Estndard"/>
              <w:numPr>
                <w:ilvl w:val="0"/>
                <w:numId w:val="1"/>
              </w:numPr>
              <w:tabs>
                <w:tab w:val="clear" w:pos="360"/>
                <w:tab w:val="left" w:pos="74"/>
              </w:tabs>
              <w:spacing w:before="60" w:after="20"/>
              <w:rPr>
                <w:sz w:val="14"/>
                <w:lang w:val="ca-ES"/>
              </w:rPr>
            </w:pPr>
            <w:r>
              <w:rPr>
                <w:sz w:val="14"/>
                <w:lang w:val="ca-ES"/>
              </w:rPr>
              <w:t>RDL 5/2015, de 30 d’octubre, pel qual s’aprova el text refós de la Llei de l’Estatut Bàsic de l’empleat Públic.</w:t>
            </w:r>
          </w:p>
        </w:tc>
      </w:tr>
      <w:tr w:rsidR="00922AA9" w:rsidRPr="008D7220" w14:paraId="01654205" w14:textId="77777777" w:rsidTr="00922AA9">
        <w:trPr>
          <w:cantSplit/>
          <w:trHeight w:val="270"/>
        </w:trPr>
        <w:tc>
          <w:tcPr>
            <w:tcW w:w="4746" w:type="dxa"/>
            <w:tcBorders>
              <w:top w:val="single" w:sz="12" w:space="0" w:color="auto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4D6047D8" w14:textId="77777777" w:rsidR="00922AA9" w:rsidRPr="00B848E7" w:rsidRDefault="00922AA9" w:rsidP="00922AA9">
            <w:pPr>
              <w:pStyle w:val="Estndard"/>
              <w:tabs>
                <w:tab w:val="left" w:pos="74"/>
              </w:tabs>
              <w:spacing w:line="181" w:lineRule="atLeast"/>
              <w:ind w:left="120" w:hanging="120"/>
              <w:rPr>
                <w:sz w:val="14"/>
                <w:lang w:val="ca-ES"/>
              </w:rPr>
            </w:pPr>
          </w:p>
        </w:tc>
        <w:tc>
          <w:tcPr>
            <w:tcW w:w="4752" w:type="dxa"/>
            <w:tcBorders>
              <w:top w:val="single" w:sz="12" w:space="0" w:color="auto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01B11452" w14:textId="77777777" w:rsidR="00922AA9" w:rsidRPr="00B848E7" w:rsidRDefault="00922AA9" w:rsidP="00922AA9">
            <w:pPr>
              <w:pStyle w:val="Estndard"/>
              <w:tabs>
                <w:tab w:val="left" w:pos="74"/>
              </w:tabs>
              <w:spacing w:line="181" w:lineRule="atLeast"/>
              <w:ind w:left="120" w:hanging="120"/>
              <w:rPr>
                <w:sz w:val="14"/>
                <w:lang w:val="ca-ES"/>
              </w:rPr>
            </w:pPr>
          </w:p>
        </w:tc>
      </w:tr>
    </w:tbl>
    <w:p w14:paraId="716267A3" w14:textId="77777777" w:rsidR="00617767" w:rsidRDefault="00617767"/>
    <w:p w14:paraId="716267B1" w14:textId="77777777" w:rsidR="004E0CF6" w:rsidRDefault="004E0CF6">
      <w:pPr>
        <w:rPr>
          <w:rFonts w:ascii="Arial (W1)" w:hAnsi="Arial (W1)"/>
          <w:sz w:val="2"/>
        </w:rPr>
      </w:pPr>
    </w:p>
    <w:p w14:paraId="716267B2" w14:textId="77777777" w:rsidR="00DE6C2C" w:rsidRDefault="00DE6C2C"/>
    <w:sectPr w:rsidR="00DE6C2C" w:rsidSect="00C34D08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18" w:right="851" w:bottom="249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407447" w14:textId="77777777" w:rsidR="009C16C4" w:rsidRDefault="009C16C4" w:rsidP="004E0CF6">
      <w:pPr>
        <w:spacing w:after="0" w:line="240" w:lineRule="auto"/>
      </w:pPr>
      <w:r>
        <w:separator/>
      </w:r>
    </w:p>
  </w:endnote>
  <w:endnote w:type="continuationSeparator" w:id="0">
    <w:p w14:paraId="5CFEA410" w14:textId="77777777" w:rsidR="009C16C4" w:rsidRDefault="009C16C4" w:rsidP="004E0C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6267B9" w14:textId="77777777" w:rsidR="0005393B" w:rsidRDefault="0005393B">
    <w:pPr>
      <w:spacing w:line="140" w:lineRule="atLeast"/>
    </w:pPr>
  </w:p>
  <w:p w14:paraId="716267BA" w14:textId="28ED60F4" w:rsidR="0005393B" w:rsidRDefault="0005393B" w:rsidP="008D7220">
    <w:pP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DA3D7A">
      <w:rPr>
        <w:noProof/>
      </w:rPr>
      <w:t>2</w:t>
    </w:r>
    <w:r>
      <w:fldChar w:fldCharType="end"/>
    </w:r>
    <w:r>
      <w:t>/</w:t>
    </w:r>
    <w:r w:rsidR="00251B62">
      <w:rPr>
        <w:noProof/>
      </w:rPr>
      <w:fldChar w:fldCharType="begin"/>
    </w:r>
    <w:r w:rsidR="00251B62">
      <w:rPr>
        <w:noProof/>
      </w:rPr>
      <w:instrText xml:space="preserve"> NUMPAGES   \* MERGEFORMAT </w:instrText>
    </w:r>
    <w:r w:rsidR="00251B62">
      <w:rPr>
        <w:noProof/>
      </w:rPr>
      <w:fldChar w:fldCharType="separate"/>
    </w:r>
    <w:r w:rsidR="00DA3D7A">
      <w:rPr>
        <w:noProof/>
      </w:rPr>
      <w:t>2</w:t>
    </w:r>
    <w:r w:rsidR="00251B62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6267BC" w14:textId="05F3299A" w:rsidR="0005393B" w:rsidRDefault="00617767" w:rsidP="00617767">
    <w:pPr>
      <w:pStyle w:val="Peu"/>
      <w:tabs>
        <w:tab w:val="clear" w:pos="4252"/>
        <w:tab w:val="clear" w:pos="8504"/>
        <w:tab w:val="left" w:pos="1980"/>
        <w:tab w:val="center" w:pos="4677"/>
        <w:tab w:val="right" w:pos="9354"/>
      </w:tabs>
    </w:pPr>
    <w:r>
      <w:tab/>
    </w:r>
    <w:r>
      <w:tab/>
    </w:r>
    <w:r w:rsidR="0005393B">
      <w:tab/>
    </w:r>
  </w:p>
  <w:p w14:paraId="716267BD" w14:textId="6364A53E" w:rsidR="0005393B" w:rsidRDefault="00074C85" w:rsidP="00294A3F">
    <w:pPr>
      <w:pStyle w:val="Peu"/>
      <w:pBdr>
        <w:top w:val="single" w:sz="12" w:space="1" w:color="000000"/>
      </w:pBdr>
      <w:tabs>
        <w:tab w:val="clear" w:pos="4252"/>
        <w:tab w:val="clear" w:pos="8504"/>
        <w:tab w:val="right" w:pos="9356"/>
      </w:tabs>
    </w:pPr>
    <w:r>
      <w:rPr>
        <w:noProof/>
        <w:lang w:eastAsia="ca-ES"/>
      </w:rPr>
      <w:drawing>
        <wp:anchor distT="0" distB="0" distL="114300" distR="114681" simplePos="0" relativeHeight="251659264" behindDoc="0" locked="0" layoutInCell="1" allowOverlap="1" wp14:anchorId="2DAE4670" wp14:editId="4A7ACA3B">
          <wp:simplePos x="0" y="0"/>
          <wp:positionH relativeFrom="margin">
            <wp:align>left</wp:align>
          </wp:positionH>
          <wp:positionV relativeFrom="paragraph">
            <wp:posOffset>34062</wp:posOffset>
          </wp:positionV>
          <wp:extent cx="1187450" cy="305435"/>
          <wp:effectExtent l="0" t="0" r="0" b="0"/>
          <wp:wrapNone/>
          <wp:docPr id="1768626303" name="Imatge 17686263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tge 2" descr="Logotip del Departament d'Interior i Seguretat Pública en blanc i negre" title="Departament d'Interior i Seguretat Pública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87450" cy="305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5393B">
      <w:tab/>
    </w:r>
    <w:r w:rsidR="0005393B">
      <w:fldChar w:fldCharType="begin"/>
    </w:r>
    <w:r w:rsidR="0005393B">
      <w:instrText xml:space="preserve"> PAGE   \* MERGEFORMAT </w:instrText>
    </w:r>
    <w:r w:rsidR="0005393B">
      <w:fldChar w:fldCharType="separate"/>
    </w:r>
    <w:r w:rsidR="00DA3D7A">
      <w:rPr>
        <w:noProof/>
      </w:rPr>
      <w:t>1</w:t>
    </w:r>
    <w:r w:rsidR="0005393B">
      <w:fldChar w:fldCharType="end"/>
    </w:r>
    <w:r w:rsidR="0005393B">
      <w:t>/</w:t>
    </w:r>
    <w:r w:rsidR="00251B62">
      <w:rPr>
        <w:noProof/>
      </w:rPr>
      <w:fldChar w:fldCharType="begin"/>
    </w:r>
    <w:r w:rsidR="00251B62">
      <w:rPr>
        <w:noProof/>
      </w:rPr>
      <w:instrText xml:space="preserve"> NUMPAGES   \* MERGEFORMAT </w:instrText>
    </w:r>
    <w:r w:rsidR="00251B62">
      <w:rPr>
        <w:noProof/>
      </w:rPr>
      <w:fldChar w:fldCharType="separate"/>
    </w:r>
    <w:r w:rsidR="00DA3D7A">
      <w:rPr>
        <w:noProof/>
      </w:rPr>
      <w:t>2</w:t>
    </w:r>
    <w:r w:rsidR="00251B62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751813" w14:textId="77777777" w:rsidR="009C16C4" w:rsidRDefault="009C16C4" w:rsidP="004E0CF6">
      <w:pPr>
        <w:spacing w:after="0" w:line="240" w:lineRule="auto"/>
      </w:pPr>
      <w:r>
        <w:separator/>
      </w:r>
    </w:p>
  </w:footnote>
  <w:footnote w:type="continuationSeparator" w:id="0">
    <w:p w14:paraId="508F939F" w14:textId="77777777" w:rsidR="009C16C4" w:rsidRDefault="009C16C4" w:rsidP="004E0C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6267B7" w14:textId="77777777" w:rsidR="0005393B" w:rsidRDefault="0005393B">
    <w:pPr>
      <w:pStyle w:val="Capalera"/>
    </w:pPr>
  </w:p>
  <w:p w14:paraId="716267B8" w14:textId="77777777" w:rsidR="0005393B" w:rsidRDefault="0005393B" w:rsidP="00AE4F1D">
    <w:pPr>
      <w:spacing w:line="240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6267BB" w14:textId="77777777" w:rsidR="0005393B" w:rsidRPr="004E0CF6" w:rsidRDefault="00B91B88" w:rsidP="004E0CF6">
    <w:pPr>
      <w:pStyle w:val="Capalera"/>
      <w:tabs>
        <w:tab w:val="clear" w:pos="4252"/>
        <w:tab w:val="clear" w:pos="8504"/>
        <w:tab w:val="left" w:pos="1515"/>
      </w:tabs>
      <w:jc w:val="right"/>
      <w:rPr>
        <w:rFonts w:ascii="Arial" w:hAnsi="Arial" w:cs="Arial"/>
        <w:sz w:val="14"/>
        <w:szCs w:val="14"/>
      </w:rPr>
    </w:pPr>
    <w:r>
      <w:rPr>
        <w:noProof/>
        <w:lang w:eastAsia="ca-ES"/>
      </w:rPr>
      <w:drawing>
        <wp:anchor distT="0" distB="0" distL="114300" distR="114300" simplePos="0" relativeHeight="251657216" behindDoc="0" locked="0" layoutInCell="1" allowOverlap="1" wp14:anchorId="716267BE" wp14:editId="716267BF">
          <wp:simplePos x="0" y="0"/>
          <wp:positionH relativeFrom="column">
            <wp:posOffset>-3810</wp:posOffset>
          </wp:positionH>
          <wp:positionV relativeFrom="paragraph">
            <wp:posOffset>-2540</wp:posOffset>
          </wp:positionV>
          <wp:extent cx="837565" cy="291465"/>
          <wp:effectExtent l="0" t="0" r="635" b="0"/>
          <wp:wrapNone/>
          <wp:docPr id="1453484343" name="Imatge 14534843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tg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7565" cy="291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5393B">
      <w:tab/>
    </w:r>
    <w:r w:rsidR="0005393B" w:rsidRPr="004E0CF6">
      <w:rPr>
        <w:rFonts w:ascii="Arial" w:hAnsi="Arial" w:cs="Arial"/>
        <w:sz w:val="14"/>
        <w:szCs w:val="14"/>
      </w:rPr>
      <w:t>EMER-5</w:t>
    </w:r>
    <w:r w:rsidR="0005393B" w:rsidRPr="004E0CF6">
      <w:rPr>
        <w:rFonts w:ascii="Arial" w:hAnsi="Arial" w:cs="Arial"/>
        <w:sz w:val="14"/>
        <w:szCs w:val="1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F08B9"/>
    <w:multiLevelType w:val="singleLevel"/>
    <w:tmpl w:val="13A040CA"/>
    <w:lvl w:ilvl="0">
      <w:start w:val="1"/>
      <w:numFmt w:val="bullet"/>
      <w:lvlText w:val=""/>
      <w:lvlJc w:val="left"/>
      <w:pPr>
        <w:tabs>
          <w:tab w:val="num" w:pos="360"/>
        </w:tabs>
        <w:ind w:left="170" w:hanging="170"/>
      </w:pPr>
      <w:rPr>
        <w:rFonts w:ascii="Wingdings" w:hAnsi="Wingdings" w:hint="default"/>
        <w:sz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ocumentProtection w:edit="forms" w:enforcement="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B88"/>
    <w:rsid w:val="000256D2"/>
    <w:rsid w:val="0005393B"/>
    <w:rsid w:val="000731A1"/>
    <w:rsid w:val="00074C85"/>
    <w:rsid w:val="000B7B3C"/>
    <w:rsid w:val="000D35CD"/>
    <w:rsid w:val="000D46B0"/>
    <w:rsid w:val="00127D79"/>
    <w:rsid w:val="00145110"/>
    <w:rsid w:val="00163297"/>
    <w:rsid w:val="001679B2"/>
    <w:rsid w:val="00184385"/>
    <w:rsid w:val="0018763C"/>
    <w:rsid w:val="00190F9A"/>
    <w:rsid w:val="001965BC"/>
    <w:rsid w:val="001A05F0"/>
    <w:rsid w:val="001C6CE4"/>
    <w:rsid w:val="00204AE7"/>
    <w:rsid w:val="002207F8"/>
    <w:rsid w:val="00237BFC"/>
    <w:rsid w:val="00237E69"/>
    <w:rsid w:val="00251B62"/>
    <w:rsid w:val="00262F56"/>
    <w:rsid w:val="00280690"/>
    <w:rsid w:val="00280AB5"/>
    <w:rsid w:val="00293393"/>
    <w:rsid w:val="00294A3F"/>
    <w:rsid w:val="00294EAB"/>
    <w:rsid w:val="0029567B"/>
    <w:rsid w:val="002C3297"/>
    <w:rsid w:val="002C7241"/>
    <w:rsid w:val="002C779A"/>
    <w:rsid w:val="003127C9"/>
    <w:rsid w:val="0031481C"/>
    <w:rsid w:val="0032160C"/>
    <w:rsid w:val="00326F03"/>
    <w:rsid w:val="00334FF6"/>
    <w:rsid w:val="00360240"/>
    <w:rsid w:val="00366215"/>
    <w:rsid w:val="0039668A"/>
    <w:rsid w:val="003B3348"/>
    <w:rsid w:val="003F30C8"/>
    <w:rsid w:val="00413926"/>
    <w:rsid w:val="0042638F"/>
    <w:rsid w:val="004277F8"/>
    <w:rsid w:val="004655F8"/>
    <w:rsid w:val="0048331C"/>
    <w:rsid w:val="00492CC0"/>
    <w:rsid w:val="0049739F"/>
    <w:rsid w:val="004A2BF7"/>
    <w:rsid w:val="004B5F7D"/>
    <w:rsid w:val="004E0CF6"/>
    <w:rsid w:val="004E4EC3"/>
    <w:rsid w:val="00504725"/>
    <w:rsid w:val="00577524"/>
    <w:rsid w:val="00585069"/>
    <w:rsid w:val="005923F3"/>
    <w:rsid w:val="005B6D90"/>
    <w:rsid w:val="005C3E65"/>
    <w:rsid w:val="00615297"/>
    <w:rsid w:val="00617767"/>
    <w:rsid w:val="006506F5"/>
    <w:rsid w:val="00695B7B"/>
    <w:rsid w:val="006A0B9D"/>
    <w:rsid w:val="006B7C3E"/>
    <w:rsid w:val="006E50DF"/>
    <w:rsid w:val="0071251F"/>
    <w:rsid w:val="00732186"/>
    <w:rsid w:val="00743775"/>
    <w:rsid w:val="00771A4B"/>
    <w:rsid w:val="007B0614"/>
    <w:rsid w:val="007F5D9D"/>
    <w:rsid w:val="00815150"/>
    <w:rsid w:val="0082088E"/>
    <w:rsid w:val="00846659"/>
    <w:rsid w:val="00873DCF"/>
    <w:rsid w:val="00884556"/>
    <w:rsid w:val="008A3A70"/>
    <w:rsid w:val="008D04F8"/>
    <w:rsid w:val="008D6D0C"/>
    <w:rsid w:val="008D7220"/>
    <w:rsid w:val="008F7DEF"/>
    <w:rsid w:val="00907494"/>
    <w:rsid w:val="00914C9D"/>
    <w:rsid w:val="00922AA9"/>
    <w:rsid w:val="009463AD"/>
    <w:rsid w:val="00954562"/>
    <w:rsid w:val="009655B6"/>
    <w:rsid w:val="00965FC0"/>
    <w:rsid w:val="009A0626"/>
    <w:rsid w:val="009B6F23"/>
    <w:rsid w:val="009C16C4"/>
    <w:rsid w:val="009C2764"/>
    <w:rsid w:val="00A439DF"/>
    <w:rsid w:val="00A442BC"/>
    <w:rsid w:val="00A52BC7"/>
    <w:rsid w:val="00AC14AB"/>
    <w:rsid w:val="00AC5FD1"/>
    <w:rsid w:val="00AD7902"/>
    <w:rsid w:val="00AE2E70"/>
    <w:rsid w:val="00AE4F1D"/>
    <w:rsid w:val="00B40296"/>
    <w:rsid w:val="00B527AA"/>
    <w:rsid w:val="00B91B88"/>
    <w:rsid w:val="00BB5C10"/>
    <w:rsid w:val="00BB6D15"/>
    <w:rsid w:val="00BC33F5"/>
    <w:rsid w:val="00BF763C"/>
    <w:rsid w:val="00C021B4"/>
    <w:rsid w:val="00C34D08"/>
    <w:rsid w:val="00C739D1"/>
    <w:rsid w:val="00C745BB"/>
    <w:rsid w:val="00CC3733"/>
    <w:rsid w:val="00CD6B9A"/>
    <w:rsid w:val="00CE7A1D"/>
    <w:rsid w:val="00D00A11"/>
    <w:rsid w:val="00D12F43"/>
    <w:rsid w:val="00D21FBA"/>
    <w:rsid w:val="00D50D17"/>
    <w:rsid w:val="00D7300E"/>
    <w:rsid w:val="00D9121E"/>
    <w:rsid w:val="00DA3D7A"/>
    <w:rsid w:val="00DD174D"/>
    <w:rsid w:val="00DD2D69"/>
    <w:rsid w:val="00DD76AF"/>
    <w:rsid w:val="00DE1D48"/>
    <w:rsid w:val="00DE6C2C"/>
    <w:rsid w:val="00DF648D"/>
    <w:rsid w:val="00E122C1"/>
    <w:rsid w:val="00E50DF9"/>
    <w:rsid w:val="00E54BD3"/>
    <w:rsid w:val="00E61914"/>
    <w:rsid w:val="00E90350"/>
    <w:rsid w:val="00EA49AB"/>
    <w:rsid w:val="00EB1A5C"/>
    <w:rsid w:val="00EB687E"/>
    <w:rsid w:val="00EC118D"/>
    <w:rsid w:val="00F0284C"/>
    <w:rsid w:val="00F2517F"/>
    <w:rsid w:val="00F31FE9"/>
    <w:rsid w:val="00F5007D"/>
    <w:rsid w:val="00F75C5C"/>
    <w:rsid w:val="00F80226"/>
    <w:rsid w:val="00FA2823"/>
    <w:rsid w:val="00FF0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62672C"/>
  <w15:docId w15:val="{3AB3EDC0-FB62-4A95-9023-FD38D341D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ca-ES" w:eastAsia="ca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2BC7"/>
    <w:pPr>
      <w:spacing w:after="200" w:line="276" w:lineRule="auto"/>
    </w:pPr>
    <w:rPr>
      <w:sz w:val="22"/>
      <w:szCs w:val="22"/>
      <w:lang w:eastAsia="en-US"/>
    </w:rPr>
  </w:style>
  <w:style w:type="paragraph" w:styleId="Ttol1">
    <w:name w:val="heading 1"/>
    <w:aliases w:val="Títol gros"/>
    <w:basedOn w:val="Normal"/>
    <w:next w:val="Normal"/>
    <w:link w:val="Ttol1Car"/>
    <w:qFormat/>
    <w:rsid w:val="004E0CF6"/>
    <w:pPr>
      <w:keepNext/>
      <w:spacing w:after="0" w:line="240" w:lineRule="auto"/>
      <w:outlineLvl w:val="0"/>
    </w:pPr>
    <w:rPr>
      <w:rFonts w:ascii="Arial" w:eastAsia="Times New Roman" w:hAnsi="Arial"/>
      <w:b/>
      <w:sz w:val="24"/>
      <w:szCs w:val="20"/>
      <w:lang w:eastAsia="es-ES"/>
    </w:rPr>
  </w:style>
  <w:style w:type="paragraph" w:styleId="Ttol2">
    <w:name w:val="heading 2"/>
    <w:aliases w:val="Apartat"/>
    <w:basedOn w:val="Normal"/>
    <w:next w:val="Normal"/>
    <w:link w:val="Ttol2Car"/>
    <w:qFormat/>
    <w:rsid w:val="004E0CF6"/>
    <w:pPr>
      <w:keepNext/>
      <w:spacing w:before="60" w:after="20" w:line="240" w:lineRule="auto"/>
      <w:outlineLvl w:val="1"/>
    </w:pPr>
    <w:rPr>
      <w:rFonts w:ascii="Arial" w:eastAsia="Times New Roman" w:hAnsi="Arial"/>
      <w:b/>
      <w:sz w:val="20"/>
      <w:szCs w:val="20"/>
      <w:lang w:eastAsia="es-ES"/>
    </w:rPr>
  </w:style>
  <w:style w:type="character" w:default="1" w:styleId="Tipusde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Pargrafdellista">
    <w:name w:val="List Paragraph"/>
    <w:basedOn w:val="Normal"/>
    <w:uiPriority w:val="34"/>
    <w:qFormat/>
    <w:rsid w:val="00A52BC7"/>
    <w:pPr>
      <w:ind w:left="720"/>
      <w:contextualSpacing/>
    </w:pPr>
  </w:style>
  <w:style w:type="character" w:customStyle="1" w:styleId="Ttol1Car">
    <w:name w:val="Títol 1 Car"/>
    <w:aliases w:val="Títol gros Car"/>
    <w:link w:val="Ttol1"/>
    <w:rsid w:val="004E0CF6"/>
    <w:rPr>
      <w:rFonts w:ascii="Arial" w:eastAsia="Times New Roman" w:hAnsi="Arial" w:cs="Times New Roman"/>
      <w:b/>
      <w:sz w:val="24"/>
      <w:szCs w:val="20"/>
      <w:lang w:eastAsia="es-ES"/>
    </w:rPr>
  </w:style>
  <w:style w:type="character" w:customStyle="1" w:styleId="Ttol2Car">
    <w:name w:val="Títol 2 Car"/>
    <w:aliases w:val="Apartat Car"/>
    <w:link w:val="Ttol2"/>
    <w:rsid w:val="004E0CF6"/>
    <w:rPr>
      <w:rFonts w:ascii="Arial" w:eastAsia="Times New Roman" w:hAnsi="Arial" w:cs="Times New Roman"/>
      <w:b/>
      <w:sz w:val="20"/>
      <w:szCs w:val="20"/>
      <w:lang w:eastAsia="es-ES"/>
    </w:rPr>
  </w:style>
  <w:style w:type="paragraph" w:customStyle="1" w:styleId="Epgraf">
    <w:name w:val="Epígraf"/>
    <w:basedOn w:val="Normal"/>
    <w:rsid w:val="004E0CF6"/>
    <w:pPr>
      <w:spacing w:after="0" w:line="240" w:lineRule="auto"/>
    </w:pPr>
    <w:rPr>
      <w:rFonts w:ascii="Arial" w:eastAsia="Times New Roman" w:hAnsi="Arial"/>
      <w:sz w:val="16"/>
      <w:szCs w:val="20"/>
      <w:lang w:eastAsia="es-ES"/>
    </w:rPr>
  </w:style>
  <w:style w:type="paragraph" w:customStyle="1" w:styleId="Resposta">
    <w:name w:val="Resposta"/>
    <w:basedOn w:val="Normal"/>
    <w:rsid w:val="004E0CF6"/>
    <w:pPr>
      <w:spacing w:after="40" w:line="240" w:lineRule="auto"/>
    </w:pPr>
    <w:rPr>
      <w:rFonts w:ascii="Courier New" w:eastAsia="Times New Roman" w:hAnsi="Courier New"/>
      <w:sz w:val="20"/>
      <w:szCs w:val="20"/>
      <w:lang w:eastAsia="es-ES"/>
    </w:rPr>
  </w:style>
  <w:style w:type="paragraph" w:customStyle="1" w:styleId="Fpregunta">
    <w:name w:val="F/pregunta"/>
    <w:basedOn w:val="Normal"/>
    <w:rsid w:val="004E0CF6"/>
    <w:pPr>
      <w:spacing w:after="0" w:line="312" w:lineRule="auto"/>
      <w:jc w:val="both"/>
    </w:pPr>
    <w:rPr>
      <w:rFonts w:ascii="Arial" w:eastAsia="Times New Roman" w:hAnsi="Arial"/>
      <w:sz w:val="16"/>
      <w:szCs w:val="20"/>
      <w:lang w:eastAsia="es-ES"/>
    </w:rPr>
  </w:style>
  <w:style w:type="paragraph" w:customStyle="1" w:styleId="Frespostacurta">
    <w:name w:val="F/resposta curta"/>
    <w:basedOn w:val="Normal"/>
    <w:rsid w:val="004E0CF6"/>
    <w:pPr>
      <w:spacing w:after="0" w:line="264" w:lineRule="auto"/>
    </w:pPr>
    <w:rPr>
      <w:rFonts w:ascii="Courier" w:eastAsia="Times New Roman" w:hAnsi="Courier"/>
      <w:w w:val="95"/>
      <w:szCs w:val="20"/>
      <w:lang w:eastAsia="es-ES"/>
    </w:rPr>
  </w:style>
  <w:style w:type="paragraph" w:customStyle="1" w:styleId="Fttol2">
    <w:name w:val="F/títol 2"/>
    <w:basedOn w:val="Normal"/>
    <w:rsid w:val="004E0CF6"/>
    <w:pPr>
      <w:spacing w:before="80" w:after="0" w:line="264" w:lineRule="auto"/>
      <w:jc w:val="both"/>
    </w:pPr>
    <w:rPr>
      <w:rFonts w:ascii="Arial" w:eastAsia="Times New Roman" w:hAnsi="Arial"/>
      <w:b/>
      <w:sz w:val="20"/>
      <w:szCs w:val="20"/>
      <w:lang w:eastAsia="es-ES"/>
    </w:rPr>
  </w:style>
  <w:style w:type="paragraph" w:customStyle="1" w:styleId="Frespostallarga">
    <w:name w:val="F/resposta llarga"/>
    <w:basedOn w:val="Frespostacurta"/>
    <w:rsid w:val="004E0CF6"/>
    <w:pPr>
      <w:jc w:val="both"/>
    </w:pPr>
  </w:style>
  <w:style w:type="paragraph" w:customStyle="1" w:styleId="Fnota">
    <w:name w:val="F/nota"/>
    <w:basedOn w:val="Normal"/>
    <w:rsid w:val="004E0CF6"/>
    <w:pPr>
      <w:spacing w:after="0" w:line="180" w:lineRule="exact"/>
      <w:jc w:val="both"/>
    </w:pPr>
    <w:rPr>
      <w:rFonts w:ascii="Arial" w:eastAsia="Times New Roman" w:hAnsi="Arial"/>
      <w:sz w:val="14"/>
      <w:szCs w:val="20"/>
      <w:lang w:eastAsia="es-ES"/>
    </w:rPr>
  </w:style>
  <w:style w:type="paragraph" w:customStyle="1" w:styleId="Estndard">
    <w:name w:val="Estàndard"/>
    <w:rsid w:val="004E0CF6"/>
    <w:rPr>
      <w:rFonts w:ascii="Arial" w:eastAsia="Times New Roman" w:hAnsi="Arial"/>
      <w:snapToGrid w:val="0"/>
      <w:color w:val="000000"/>
      <w:lang w:val="es-ES" w:eastAsia="es-ES"/>
    </w:rPr>
  </w:style>
  <w:style w:type="paragraph" w:styleId="Capalera">
    <w:name w:val="header"/>
    <w:basedOn w:val="Normal"/>
    <w:link w:val="CapaleraCar"/>
    <w:uiPriority w:val="99"/>
    <w:unhideWhenUsed/>
    <w:rsid w:val="004E0C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paleraCar">
    <w:name w:val="Capçalera Car"/>
    <w:basedOn w:val="Tipusdelletraperdefectedelpargraf"/>
    <w:link w:val="Capalera"/>
    <w:uiPriority w:val="99"/>
    <w:rsid w:val="004E0CF6"/>
  </w:style>
  <w:style w:type="paragraph" w:styleId="Peu">
    <w:name w:val="footer"/>
    <w:basedOn w:val="Normal"/>
    <w:link w:val="PeuCar"/>
    <w:uiPriority w:val="99"/>
    <w:unhideWhenUsed/>
    <w:rsid w:val="004E0C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euCar">
    <w:name w:val="Peu Car"/>
    <w:basedOn w:val="Tipusdelletraperdefectedelpargraf"/>
    <w:link w:val="Peu"/>
    <w:uiPriority w:val="99"/>
    <w:rsid w:val="004E0CF6"/>
  </w:style>
  <w:style w:type="paragraph" w:styleId="Textdeglobus">
    <w:name w:val="Balloon Text"/>
    <w:basedOn w:val="Normal"/>
    <w:link w:val="TextdeglobusCar"/>
    <w:uiPriority w:val="99"/>
    <w:semiHidden/>
    <w:unhideWhenUsed/>
    <w:rsid w:val="004E0C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deglobusCar">
    <w:name w:val="Text de globus Car"/>
    <w:link w:val="Textdeglobus"/>
    <w:uiPriority w:val="99"/>
    <w:semiHidden/>
    <w:rsid w:val="004E0CF6"/>
    <w:rPr>
      <w:rFonts w:ascii="Tahoma" w:hAnsi="Tahoma" w:cs="Tahoma"/>
      <w:sz w:val="16"/>
      <w:szCs w:val="16"/>
    </w:rPr>
  </w:style>
  <w:style w:type="table" w:styleId="Taulaambquadrcula">
    <w:name w:val="Table Grid"/>
    <w:basedOn w:val="Taulanormal"/>
    <w:uiPriority w:val="59"/>
    <w:rsid w:val="00334F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">
    <w:name w:val="Revision"/>
    <w:hidden/>
    <w:uiPriority w:val="99"/>
    <w:semiHidden/>
    <w:rsid w:val="00127D79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MCMINGUEZ\Downloads\FRM.RH.005%20(2).dot" TargetMode="Externa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T Fitxer individual" ma:contentTypeID="0x010100A376BC1C932B324A989A8195F15A074B00C1707F1F1AA71147BB63FBD1E0AB5310" ma:contentTypeVersion="25" ma:contentTypeDescription="Crea un document nou" ma:contentTypeScope="" ma:versionID="f7a15018d89a8bf550335a40001338df">
  <xsd:schema xmlns:xsd="http://www.w3.org/2001/XMLSchema" xmlns:xs="http://www.w3.org/2001/XMLSchema" xmlns:p="http://schemas.microsoft.com/office/2006/metadata/properties" xmlns:ns2="7b7d2633-0889-40d6-aace-6060d06f657b" xmlns:ns3="http://schemas.microsoft.com/sharepoint/v4" xmlns:ns4="c1f82c44-6d2a-4f4a-8353-426be51c986b" targetNamespace="http://schemas.microsoft.com/office/2006/metadata/properties" ma:root="true" ma:fieldsID="410db8af6b2b7b08b820413b5459be09" ns2:_="" ns3:_="" ns4:_="">
    <xsd:import namespace="7b7d2633-0889-40d6-aace-6060d06f657b"/>
    <xsd:import namespace="http://schemas.microsoft.com/sharepoint/v4"/>
    <xsd:import namespace="c1f82c44-6d2a-4f4a-8353-426be51c986b"/>
    <xsd:element name="properties">
      <xsd:complexType>
        <xsd:sequence>
          <xsd:element name="documentManagement">
            <xsd:complexType>
              <xsd:all>
                <xsd:element ref="ns2:codibom" minOccurs="0"/>
                <xsd:element ref="ns2:tipusdocbom"/>
                <xsd:element ref="ns2:unitatemisorabom"/>
                <xsd:element ref="ns2:ambit1bom"/>
                <xsd:element ref="ns2:ambit2bom" minOccurs="0"/>
                <xsd:element ref="ns2:ambit3bom" minOccurs="0"/>
                <xsd:element ref="ns2:ambit4bom" minOccurs="0"/>
                <xsd:element ref="ns2:campanyaforestalbom" minOccurs="0"/>
                <xsd:element ref="ns2:dataredacciobom" minOccurs="0"/>
                <xsd:element ref="ns2:datacaducitatbom" minOccurs="0"/>
                <xsd:element ref="ns2:tipusoper1bom" minOccurs="0"/>
                <xsd:element ref="ns2:tipusoper2bom" minOccurs="0"/>
                <xsd:element ref="ns2:tipusoper3bom" minOccurs="0"/>
                <xsd:element ref="ns2:docenllacextbom" minOccurs="0"/>
                <xsd:element ref="ns2:formatenllacbom" minOccurs="0"/>
                <xsd:element ref="ns2:docequiprelbom" minOccurs="0"/>
                <xsd:element ref="ns2:altresinfobom" minOccurs="0"/>
                <xsd:element ref="ns2:versiodocbom" minOccurs="0"/>
                <xsd:element ref="ns2:unitatsafectadasbom" minOccurs="0"/>
                <xsd:element ref="ns2:SharedWithUsers" minOccurs="0"/>
                <xsd:element ref="ns3:IconOverlay" minOccurs="0"/>
                <xsd:element ref="ns4:Vig_x00e8_nc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7d2633-0889-40d6-aace-6060d06f657b" elementFormDefault="qualified">
    <xsd:import namespace="http://schemas.microsoft.com/office/2006/documentManagement/types"/>
    <xsd:import namespace="http://schemas.microsoft.com/office/infopath/2007/PartnerControls"/>
    <xsd:element name="codibom" ma:index="1" nillable="true" ma:displayName="Codi" ma:internalName="codibom">
      <xsd:simpleType>
        <xsd:restriction base="dms:Text"/>
      </xsd:simpleType>
    </xsd:element>
    <xsd:element name="tipusdocbom" ma:index="3" ma:displayName="Tipus de document" ma:format="Dropdown" ma:indexed="true" ma:internalName="tipusdocbom">
      <xsd:simpleType>
        <xsd:restriction base="dms:Choice">
          <xsd:enumeration value="Butlletí (BUTL)"/>
          <xsd:enumeration value="Circular (CIR)"/>
          <xsd:enumeration value="Comunicat intern (CI)"/>
          <xsd:enumeration value="Conveni (CON)"/>
          <xsd:enumeration value="Enllaç"/>
          <xsd:enumeration value="Fitxa (FTX)"/>
          <xsd:enumeration value="Fitxa FOER (FOER)"/>
          <xsd:enumeration value="Fitxa maniobres (FMA)"/>
          <xsd:enumeration value="Fitxa plantilla tàctica (FPT)"/>
          <xsd:enumeration value="Fitxa pràctiques (FPR)"/>
          <xsd:enumeration value="Fitxa resum operatiu (FRO)"/>
          <xsd:enumeration value="Fitxa retorn experiències (FRE)"/>
          <xsd:enumeration value="Fitxa tècnica intervenció  (FTI)"/>
          <xsd:enumeration value="Formulari o plantilla (FRM)"/>
          <xsd:enumeration value="Grup de documents"/>
          <xsd:enumeration value="Guia (GUI)"/>
          <xsd:enumeration value="Guia tècnica (GTC)"/>
          <xsd:enumeration value="Informe (INF)"/>
          <xsd:enumeration value="Instrucció (INT)"/>
          <xsd:enumeration value="Instrucció tècnica complementària (ITC)"/>
          <xsd:enumeration value="Manual (MAN)"/>
          <xsd:enumeration value="Ordre interna (ORD)"/>
          <xsd:enumeration value="Pla actuació grup avaluació (PAGA)"/>
          <xsd:enumeration value="Pla actuació grup intervenció (PAGI)"/>
          <xsd:enumeration value="Pla actuació intervenció (PAI)"/>
          <xsd:enumeration value="Plecs PT (PLEC)"/>
          <xsd:enumeration value="Plantilla (PLT)"/>
          <xsd:enumeration value="Procediment (PRO)"/>
          <xsd:enumeration value="Protocol (PTC)"/>
          <xsd:enumeration value="Publicació (DOC)"/>
          <xsd:enumeration value="Vídeo (VID)"/>
        </xsd:restriction>
      </xsd:simpleType>
    </xsd:element>
    <xsd:element name="unitatemisorabom" ma:index="4" ma:displayName="Unitat emissora" ma:description="Regió o divisió que proporciona la informació" ma:format="Dropdown" ma:indexed="true" ma:internalName="unitatemisorabom">
      <xsd:simpleType>
        <xsd:restriction base="dms:Choice">
          <xsd:enumeration value="Àrea Informació i comunicació"/>
          <xsd:enumeration value="Auditoria"/>
          <xsd:enumeration value="DGOE"/>
          <xsd:enumeration value="DGPEIS"/>
          <xsd:enumeration value="Divisió operacions"/>
          <xsd:enumeration value="DPG"/>
          <xsd:enumeration value="DSCB"/>
          <xsd:enumeration value="ISPC (EBPC)"/>
          <xsd:enumeration value="Regió Emergències Centre"/>
          <xsd:enumeration value="Regió Emergències Girona"/>
          <xsd:enumeration value="Regió Emergències Lleida"/>
          <xsd:enumeration value="Regió Emergències Metropolitana Nord"/>
          <xsd:enumeration value="Regió Emergències Metropolitana Sud"/>
          <xsd:enumeration value="Regió Emergències Tarragona"/>
          <xsd:enumeration value="Regió Emergències Terres de l'Ebre"/>
          <xsd:enumeration value="Servei d'Assessorament Jurídic"/>
          <xsd:enumeration value="Servei de prevenció"/>
          <xsd:enumeration value="Servei Tècnic"/>
          <xsd:enumeration value="SGARH"/>
          <xsd:enumeration value="SGO"/>
          <xsd:enumeration value="SGT"/>
        </xsd:restriction>
      </xsd:simpleType>
    </xsd:element>
    <xsd:element name="ambit1bom" ma:index="5" ma:displayName="Àmbit 1" ma:indexed="true" ma:list="{7f49a6ab-eb15-42bc-a2ed-aa47c61b841c}" ma:internalName="Ambit1bom" ma:showField="Title" ma:web="{7b7d2633-0889-40d6-aace-6060d06f657b}">
      <xsd:simpleType>
        <xsd:restriction base="dms:Lookup"/>
      </xsd:simpleType>
    </xsd:element>
    <xsd:element name="ambit2bom" ma:index="6" nillable="true" ma:displayName="Àmbit 2" ma:list="{96f7dd6d-98e1-4b44-b533-434aa6cf7532}" ma:internalName="Ambit2bom" ma:showField="Title" ma:web="{7b7d2633-0889-40d6-aace-6060d06f657b}">
      <xsd:simpleType>
        <xsd:restriction base="dms:Lookup"/>
      </xsd:simpleType>
    </xsd:element>
    <xsd:element name="ambit3bom" ma:index="7" nillable="true" ma:displayName="Àmbit 3" ma:indexed="true" ma:list="{0dc98bed-f4bf-4d07-8884-683f35cdc399}" ma:internalName="Ambit3bom" ma:showField="Title" ma:web="{7b7d2633-0889-40d6-aace-6060d06f657b}">
      <xsd:simpleType>
        <xsd:restriction base="dms:Lookup"/>
      </xsd:simpleType>
    </xsd:element>
    <xsd:element name="ambit4bom" ma:index="8" nillable="true" ma:displayName="Àmbit 4" ma:list="{ce5f7529-f33d-45a5-9f88-a8a61d5fa83c}" ma:internalName="Ambit4bom" ma:showField="Title" ma:web="{7b7d2633-0889-40d6-aace-6060d06f657b}">
      <xsd:simpleType>
        <xsd:restriction base="dms:Lookup"/>
      </xsd:simpleType>
    </xsd:element>
    <xsd:element name="campanyaforestalbom" ma:index="9" nillable="true" ma:displayName="Campanya forestal" ma:internalName="campanyaforestalbom">
      <xsd:simpleType>
        <xsd:restriction base="dms:Boolean"/>
      </xsd:simpleType>
    </xsd:element>
    <xsd:element name="dataredacciobom" ma:index="10" nillable="true" ma:displayName="Data de redacció" ma:description="Data de publicació" ma:format="DateOnly" ma:internalName="dataredacciobom">
      <xsd:simpleType>
        <xsd:restriction base="dms:DateTime"/>
      </xsd:simpleType>
    </xsd:element>
    <xsd:element name="datacaducitatbom" ma:index="11" nillable="true" ma:displayName="Data de caducitat" ma:description="Data final de vigència" ma:format="DateOnly" ma:indexed="true" ma:internalName="datacaducitatbom">
      <xsd:simpleType>
        <xsd:restriction base="dms:DateTime"/>
      </xsd:simpleType>
    </xsd:element>
    <xsd:element name="tipusoper1bom" ma:index="12" nillable="true" ma:displayName="Tipus operatiu 1" ma:indexed="true" ma:list="{7b101d08-d0bb-4ea4-b071-e29933fdd5c0}" ma:internalName="tipusoper1bom" ma:showField="Title" ma:web="{7b7d2633-0889-40d6-aace-6060d06f657b}">
      <xsd:simpleType>
        <xsd:restriction base="dms:Lookup"/>
      </xsd:simpleType>
    </xsd:element>
    <xsd:element name="tipusoper2bom" ma:index="13" nillable="true" ma:displayName="Tipus operatiu 2" ma:list="{d2c191d2-de44-481e-8fc6-ff7b1b8edb08}" ma:internalName="tipusoper2bom" ma:showField="Title" ma:web="{7b7d2633-0889-40d6-aace-6060d06f657b}">
      <xsd:simpleType>
        <xsd:restriction base="dms:Lookup"/>
      </xsd:simpleType>
    </xsd:element>
    <xsd:element name="tipusoper3bom" ma:index="14" nillable="true" ma:displayName="Tipus operatiu 3" ma:list="{0080ae29-5db5-4fe5-bcd3-d59fc18fc57c}" ma:internalName="tipusoper3bom" ma:showField="Title" ma:web="{7b7d2633-0889-40d6-aace-6060d06f657b}">
      <xsd:simpleType>
        <xsd:restriction base="dms:Lookup"/>
      </xsd:simpleType>
    </xsd:element>
    <xsd:element name="docenllacextbom" ma:index="15" nillable="true" ma:displayName="Document o enllaç extern" ma:description="Informació del proveïdor, normativa externa relacionada o altres informacions de webs externes a la Intranet" ma:format="Hyperlink" ma:internalName="docenllacextbom">
      <xsd:simpleType>
        <xsd:restriction base="dms:Unknown"/>
      </xsd:simpleType>
    </xsd:element>
    <xsd:element name="formatenllacbom" ma:index="16" nillable="true" ma:displayName="Format de l'enllaç" ma:description="Suport de la informació afegida en l'enllaç anterior" ma:internalName="formatenllacbom">
      <xsd:simpleType>
        <xsd:restriction base="dms:Choice">
          <xsd:enumeration value="Document Excel"/>
          <xsd:enumeration value="Document Word"/>
          <xsd:enumeration value="Element"/>
          <xsd:enumeration value="Imatge"/>
          <xsd:enumeration value="PDF"/>
          <xsd:enumeration value="Presentació PowerPoint"/>
          <xsd:enumeration value="Vídeo"/>
          <xsd:enumeration value="Web"/>
        </xsd:restriction>
      </xsd:simpleType>
    </xsd:element>
    <xsd:element name="docequiprelbom" ma:index="17" nillable="true" ma:displayName="Relacionats" ma:description="Cerca entre els documents, enllaços o grups de documentació afegits a la Biblioteca general" ma:list="{c1f82c44-6d2a-4f4a-8353-426be51c986b}" ma:internalName="docequiprelbom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altresinfobom" ma:index="18" nillable="true" ma:displayName="Altres informacions" ma:description="Informació rellevant relacionada" ma:internalName="altresinfobom">
      <xsd:simpleType>
        <xsd:restriction base="dms:Note">
          <xsd:maxLength value="255"/>
        </xsd:restriction>
      </xsd:simpleType>
    </xsd:element>
    <xsd:element name="versiodocbom" ma:index="19" nillable="true" ma:displayName="Versió doc." ma:description="Registre de versionat intern" ma:indexed="true" ma:internalName="versiodocbom">
      <xsd:simpleType>
        <xsd:restriction base="dms:Text">
          <xsd:maxLength value="255"/>
        </xsd:restriction>
      </xsd:simpleType>
    </xsd:element>
    <xsd:element name="unitatsafectadasbom" ma:index="20" nillable="true" ma:displayName="Unitats afectades" ma:description="Regions o divisions interessades en la informació" ma:internalName="unitatsafectadasbom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Àrea Informació i comunicació"/>
                    <xsd:enumeration value="Auditoria"/>
                    <xsd:enumeration value="DGOE"/>
                    <xsd:enumeration value="DGPEIS"/>
                    <xsd:enumeration value="Divisió operacions"/>
                    <xsd:enumeration value="DPG"/>
                    <xsd:enumeration value="DSCB"/>
                    <xsd:enumeration value="ISPC (EBPC)"/>
                    <xsd:enumeration value="Regió Emergències Centre"/>
                    <xsd:enumeration value="Regió Emergències Girona"/>
                    <xsd:enumeration value="Regió Emergències Lleida"/>
                    <xsd:enumeration value="Regió Emergències Metropolitana Nord"/>
                    <xsd:enumeration value="Regió Emergències Metropolitana Sud"/>
                    <xsd:enumeration value="Regió Emergències Tarragona"/>
                    <xsd:enumeration value="Regió Emergències Terres de l'Ebre"/>
                    <xsd:enumeration value="Servei d'Assessorament Jurídic"/>
                    <xsd:enumeration value="Servei de prevenció"/>
                    <xsd:enumeration value="Servei Tècnic"/>
                    <xsd:enumeration value="SGARH"/>
                    <xsd:enumeration value="SGO"/>
                    <xsd:enumeration value="SGT"/>
                  </xsd:restriction>
                </xsd:simpleType>
              </xsd:element>
            </xsd:sequence>
          </xsd:extension>
        </xsd:complexContent>
      </xsd:complexType>
    </xsd:element>
    <xsd:element name="SharedWithUsers" ma:index="27" nillable="true" ma:displayName="Compartit amb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8" nillable="true" ma:displayName="IconOverlay" ma:hidden="true" ma:internalName="IconOverlay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82c44-6d2a-4f4a-8353-426be51c986b" elementFormDefault="qualified">
    <xsd:import namespace="http://schemas.microsoft.com/office/2006/documentManagement/types"/>
    <xsd:import namespace="http://schemas.microsoft.com/office/infopath/2007/PartnerControls"/>
    <xsd:element name="Vig_x00e8_ncia" ma:index="29" nillable="true" ma:displayName="Vigència" ma:default="1" ma:internalName="Vig_x00e8_ncia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Tipus de contingut"/>
        <xsd:element ref="dc:title" minOccurs="0" maxOccurs="1" ma:index="2" ma:displayName="Títo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ipusoper3bom xmlns="7b7d2633-0889-40d6-aace-6060d06f657b" xsi:nil="true"/>
    <campanyaforestalbom xmlns="7b7d2633-0889-40d6-aace-6060d06f657b">false</campanyaforestalbom>
    <tipusoper2bom xmlns="7b7d2633-0889-40d6-aace-6060d06f657b" xsi:nil="true"/>
    <docequiprelbom xmlns="7b7d2633-0889-40d6-aace-6060d06f657b"/>
    <ambit1bom xmlns="7b7d2633-0889-40d6-aace-6060d06f657b">1</ambit1bom>
    <ambit4bom xmlns="7b7d2633-0889-40d6-aace-6060d06f657b" xsi:nil="true"/>
    <unitatsafectadasbom xmlns="7b7d2633-0889-40d6-aace-6060d06f657b">
      <Value>DGPEIS</Value>
    </unitatsafectadasbom>
    <IconOverlay xmlns="http://schemas.microsoft.com/sharepoint/v4" xsi:nil="true"/>
    <versiodocbom xmlns="7b7d2633-0889-40d6-aace-6060d06f657b">010</versiodocbom>
    <tipusoper1bom xmlns="7b7d2633-0889-40d6-aace-6060d06f657b" xsi:nil="true"/>
    <codibom xmlns="7b7d2633-0889-40d6-aace-6060d06f657b" xsi:nil="true"/>
    <Vig_x00e8_ncia xmlns="c1f82c44-6d2a-4f4a-8353-426be51c986b">true</Vig_x00e8_ncia>
    <formatenllacbom xmlns="7b7d2633-0889-40d6-aace-6060d06f657b" xsi:nil="true"/>
    <tipusdocbom xmlns="7b7d2633-0889-40d6-aace-6060d06f657b">Formulari o plantilla (FRM)</tipusdocbom>
    <dataredacciobom xmlns="7b7d2633-0889-40d6-aace-6060d06f657b">2025-05-14T22:00:00+00:00</dataredacciobom>
    <ambit3bom xmlns="7b7d2633-0889-40d6-aace-6060d06f657b" xsi:nil="true"/>
    <datacaducitatbom xmlns="7b7d2633-0889-40d6-aace-6060d06f657b" xsi:nil="true"/>
    <unitatemisorabom xmlns="7b7d2633-0889-40d6-aace-6060d06f657b">SGARH</unitatemisorabom>
    <ambit2bom xmlns="7b7d2633-0889-40d6-aace-6060d06f657b">15</ambit2bom>
    <altresinfobom xmlns="7b7d2633-0889-40d6-aace-6060d06f657b" xsi:nil="true"/>
    <docenllacextbom xmlns="7b7d2633-0889-40d6-aace-6060d06f657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BFFE0F40-FA08-4381-AADF-92324651B3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7d2633-0889-40d6-aace-6060d06f657b"/>
    <ds:schemaRef ds:uri="http://schemas.microsoft.com/sharepoint/v4"/>
    <ds:schemaRef ds:uri="c1f82c44-6d2a-4f4a-8353-426be51c98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E82BFF-A4EB-49FF-8C55-79EAD75696E1}">
  <ds:schemaRefs>
    <ds:schemaRef ds:uri="http://schemas.microsoft.com/office/2006/metadata/properties"/>
    <ds:schemaRef ds:uri="http://schemas.microsoft.com/office/infopath/2007/PartnerControls"/>
    <ds:schemaRef ds:uri="7b7d2633-0889-40d6-aace-6060d06f657b"/>
    <ds:schemaRef ds:uri="http://schemas.microsoft.com/sharepoint/v4"/>
    <ds:schemaRef ds:uri="c1f82c44-6d2a-4f4a-8353-426be51c986b"/>
  </ds:schemaRefs>
</ds:datastoreItem>
</file>

<file path=customXml/itemProps3.xml><?xml version="1.0" encoding="utf-8"?>
<ds:datastoreItem xmlns:ds="http://schemas.openxmlformats.org/officeDocument/2006/customXml" ds:itemID="{1FCE6A6D-D5E7-49F4-9A6C-9AE70F8E9E5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A2DC81A-DDD9-451D-BE9E-FF74947DB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FRM.RH.005 (2).dot</Template>
  <TotalTime>114</TotalTime>
  <Pages>2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>Permisos_Llicències_Cos_Bombers_Sol·licitud_permís_o_llicència</vt:lpstr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Permisos_Llicències_Cos_Bombers_Sol·licitud_permís_o_llicència</dc:title>
  <dc:creator>Cristina Minguez Lucas</dc:creator>
  <cp:lastModifiedBy>Garcia Fernandez, Josep Lluís</cp:lastModifiedBy>
  <cp:revision>10</cp:revision>
  <cp:lastPrinted>2022-10-29T14:52:00Z</cp:lastPrinted>
  <dcterms:created xsi:type="dcterms:W3CDTF">2025-09-10T08:13:00Z</dcterms:created>
  <dcterms:modified xsi:type="dcterms:W3CDTF">2026-04-08T11:47:00Z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0x010100A376BC1C932B324A989A8195F15A074B00C1707F1F1AA71147BB63FBD1E0AB5310</vt:lpwstr>
  </property>
</Properties>
</file>